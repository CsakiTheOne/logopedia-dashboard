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0FC94551" w:rsidR="5B786775" w:rsidRPr="00EA4FC8" w:rsidRDefault="0AFEFA94" w:rsidP="5B786775">
      <w:pPr>
        <w:spacing w:after="1600"/>
        <w:ind w:firstLine="0"/>
        <w:jc w:val="center"/>
        <w:rPr>
          <w:rFonts w:cs="Times New Roman"/>
          <w:sz w:val="32"/>
          <w:szCs w:val="32"/>
        </w:rPr>
      </w:pPr>
      <w:r w:rsidRPr="00EA4FC8">
        <w:rPr>
          <w:rFonts w:cs="Times New Roman"/>
          <w:sz w:val="32"/>
          <w:szCs w:val="32"/>
        </w:rPr>
        <w:t>Üzemmérnök-informatikus B</w:t>
      </w:r>
      <w:r w:rsidR="00EA4FC8">
        <w:rPr>
          <w:rFonts w:cs="Times New Roman"/>
          <w:sz w:val="32"/>
          <w:szCs w:val="32"/>
        </w:rPr>
        <w:t>Sc</w:t>
      </w:r>
    </w:p>
    <w:p w14:paraId="11745E24" w14:textId="77777777"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SZAK-/DIPLOMADOLGOZAT</w:t>
      </w:r>
    </w:p>
    <w:p w14:paraId="4E36BAB0" w14:textId="186B0AD9" w:rsidR="0AFEFA94" w:rsidRPr="00EA4FC8" w:rsidRDefault="0AFEFA94" w:rsidP="0AFEFA94">
      <w:pPr>
        <w:spacing w:after="1000"/>
        <w:jc w:val="center"/>
      </w:pPr>
      <w:r w:rsidRPr="00EA4FC8">
        <w:rPr>
          <w:rFonts w:cs="Times New Roman"/>
          <w:b/>
          <w:bCs/>
          <w:sz w:val="36"/>
          <w:szCs w:val="36"/>
        </w:rPr>
        <w:t>Logopédia időpont foglaló webalkalmazás</w:t>
      </w:r>
    </w:p>
    <w:p w14:paraId="0F08C955" w14:textId="468C9207" w:rsidR="5B786775" w:rsidRPr="00EA4FC8" w:rsidRDefault="5B786775" w:rsidP="5B786775">
      <w:pPr>
        <w:spacing w:after="2800"/>
        <w:jc w:val="center"/>
      </w:pPr>
      <w:r w:rsidRPr="00EA4FC8">
        <w:rPr>
          <w:rFonts w:cs="Times New Roman"/>
          <w:b/>
          <w:bCs/>
          <w:sz w:val="36"/>
          <w:szCs w:val="36"/>
        </w:rPr>
        <w:t>Csáktornyai Ádám József</w:t>
      </w:r>
    </w:p>
    <w:p w14:paraId="2EEEE395" w14:textId="3C1F0AF1" w:rsidR="00037D0C" w:rsidRDefault="5B786775" w:rsidP="00EA4FC8">
      <w:pPr>
        <w:jc w:val="center"/>
        <w:rPr>
          <w:rFonts w:cs="Times New Roman"/>
          <w:sz w:val="32"/>
          <w:szCs w:val="28"/>
        </w:rPr>
      </w:pPr>
      <w:r w:rsidRPr="00EA4FC8">
        <w:rPr>
          <w:rFonts w:cs="Times New Roman"/>
          <w:sz w:val="32"/>
          <w:szCs w:val="32"/>
        </w:rPr>
        <w:t>Témavezető: Baumgartner János</w:t>
      </w:r>
    </w:p>
    <w:p w14:paraId="2C996FD4" w14:textId="77777777" w:rsidR="00EA4FC8" w:rsidRPr="00EA4FC8" w:rsidRDefault="00EA4FC8" w:rsidP="00EA4FC8">
      <w:pPr>
        <w:jc w:val="center"/>
        <w:rPr>
          <w:rFonts w:cs="Times New Roman"/>
          <w:sz w:val="32"/>
          <w:szCs w:val="28"/>
        </w:rPr>
      </w:pPr>
    </w:p>
    <w:p w14:paraId="1D9D9B4E" w14:textId="326672E2" w:rsidR="00791D1B" w:rsidRDefault="0038667C" w:rsidP="00E83FB4">
      <w:pPr>
        <w:spacing w:after="240"/>
        <w:ind w:firstLine="0"/>
        <w:jc w:val="center"/>
        <w:rPr>
          <w:rFonts w:cs="Times New Roman"/>
          <w:sz w:val="28"/>
          <w:szCs w:val="28"/>
        </w:rPr>
        <w:sectPr w:rsidR="00791D1B" w:rsidSect="00A36EBF">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2023</w:t>
      </w:r>
    </w:p>
    <w:p w14:paraId="0216CA4B" w14:textId="36FF2B39" w:rsidR="00037D0C" w:rsidRPr="00037D0C" w:rsidRDefault="00290EE9" w:rsidP="00290EE9">
      <w:pPr>
        <w:pStyle w:val="Firstparagraph"/>
      </w:pPr>
      <w:r>
        <w:rPr>
          <w:noProof/>
        </w:rPr>
        <w:lastRenderedPageBreak/>
        <w:drawing>
          <wp:inline distT="0" distB="0" distL="0" distR="0" wp14:anchorId="101CCEE1" wp14:editId="7629F8FA">
            <wp:extent cx="5391150" cy="7629525"/>
            <wp:effectExtent l="0" t="0" r="0" b="9525"/>
            <wp:docPr id="11317509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A36EBF">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1B1341DD"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Számítástechnikai Tanszék</w:t>
      </w:r>
      <w:r w:rsidR="00CF499E" w:rsidRPr="00EA4FC8">
        <w:t>én</w:t>
      </w:r>
      <w:r w:rsidRPr="00EA4FC8">
        <w:t xml:space="preserve"> </w:t>
      </w:r>
      <w:r w:rsidRPr="00037D0C">
        <w:t>készítettem a</w:t>
      </w:r>
      <w:r w:rsidR="00EA4FC8">
        <w:t>z Üzemmérnök informatikus BSc</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sidRPr="00B236AD">
        <w:rPr>
          <w:rFonts w:cs="Times New Roman"/>
          <w:szCs w:val="24"/>
        </w:rPr>
        <w:t xml:space="preserve">: </w:t>
      </w:r>
      <w:r w:rsidR="0033258A" w:rsidRPr="00B236AD">
        <w:rPr>
          <w:rFonts w:cs="Times New Roman"/>
          <w:szCs w:val="24"/>
        </w:rPr>
        <w:t>Veszprém</w:t>
      </w:r>
      <w:r w:rsidR="0033258A" w:rsidRPr="002273BF">
        <w:rPr>
          <w:rFonts w:cs="Times New Roman"/>
          <w:color w:val="FF0000"/>
          <w:szCs w:val="24"/>
        </w:rPr>
        <w:t xml:space="preserve">,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77777777" w:rsidR="0033258A" w:rsidRDefault="00037D0C"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w:t>
      </w:r>
      <w:r w:rsidR="00674F6E" w:rsidRPr="002273BF">
        <w:rPr>
          <w:rFonts w:eastAsia="Times New Roman"/>
          <w:i/>
          <w:color w:val="FF0000"/>
        </w:rPr>
        <w:t>h</w:t>
      </w:r>
      <w:r w:rsidRPr="002273BF">
        <w:rPr>
          <w:rFonts w:eastAsia="Times New Roman"/>
          <w:i/>
          <w:color w:val="FF0000"/>
        </w:rPr>
        <w:t>allgató neve&gt;&gt;</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6848F36C" w:rsidR="0033258A" w:rsidRPr="00572DF2" w:rsidRDefault="0033258A" w:rsidP="00037D0C">
      <w:pPr>
        <w:pStyle w:val="Firstparagraph"/>
      </w:pPr>
      <w:r w:rsidRPr="00572DF2">
        <w:t xml:space="preserve">Alulírott </w:t>
      </w:r>
      <w:r w:rsidRPr="00CF499E">
        <w:rPr>
          <w:rFonts w:eastAsia="Times New Roman"/>
          <w:iCs/>
          <w:color w:val="FF0000"/>
        </w:rPr>
        <w:t>&lt;&lt;témavezető neve&gt;&gt;</w:t>
      </w:r>
      <w:r w:rsidRPr="002273BF">
        <w:rPr>
          <w:color w:val="FF0000"/>
        </w:rPr>
        <w:t xml:space="preserve"> </w:t>
      </w:r>
      <w:r w:rsidRPr="00572DF2">
        <w:t xml:space="preserve">témavezető kijelentem, hogy a dolgozatot </w:t>
      </w:r>
      <w:r w:rsidRPr="002273BF">
        <w:rPr>
          <w:rFonts w:eastAsia="Times New Roman"/>
          <w:i/>
          <w:color w:val="FF0000"/>
        </w:rPr>
        <w:t>&lt;&lt;</w:t>
      </w:r>
      <w:r w:rsidR="00037D0C" w:rsidRPr="002273BF">
        <w:rPr>
          <w:color w:val="FF0000"/>
        </w:rPr>
        <w:t>hallgató neve</w:t>
      </w:r>
      <w:r w:rsidRPr="002273BF">
        <w:rPr>
          <w:rFonts w:eastAsia="Times New Roman"/>
          <w:i/>
          <w:color w:val="FF0000"/>
        </w:rPr>
        <w:t>&gt;&gt;</w:t>
      </w:r>
      <w:r w:rsidRPr="00572DF2">
        <w:rPr>
          <w:rFonts w:eastAsia="Times New Roman"/>
          <w:i/>
        </w:rPr>
        <w:t xml:space="preserve"> </w:t>
      </w:r>
      <w:r w:rsidRPr="00572DF2">
        <w:t xml:space="preserve">a Pannon Egyetem </w:t>
      </w:r>
      <w:r w:rsidRPr="00CF499E">
        <w:rPr>
          <w:rFonts w:eastAsia="Times New Roman"/>
          <w:iCs/>
          <w:color w:val="FF0000"/>
        </w:rPr>
        <w:t>&lt;&lt;tanszék neve&gt;&gt;</w:t>
      </w:r>
      <w:r w:rsidR="00CF499E" w:rsidRPr="00CF499E">
        <w:rPr>
          <w:rFonts w:eastAsia="Times New Roman"/>
          <w:iCs/>
          <w:color w:val="FF0000"/>
        </w:rPr>
        <w:t>én</w:t>
      </w:r>
      <w:r w:rsidRPr="00572DF2">
        <w:t xml:space="preserve"> készítette </w:t>
      </w:r>
      <w:r w:rsidRPr="002273BF">
        <w:rPr>
          <w:color w:val="FF0000"/>
        </w:rPr>
        <w:t xml:space="preserve">&lt;&lt;végzettség&gt;&gt;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77777777" w:rsidR="00674F6E" w:rsidRDefault="00674F6E"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&lt;&lt;témavezető neve&gt;&gt;</w:t>
      </w:r>
    </w:p>
    <w:p w14:paraId="05B52170" w14:textId="77777777" w:rsidR="0091475E" w:rsidRPr="009F025B" w:rsidRDefault="0091475E" w:rsidP="009F025B">
      <w:pPr>
        <w:pStyle w:val="Title1"/>
      </w:pPr>
      <w:r w:rsidRPr="009F025B">
        <w:lastRenderedPageBreak/>
        <w:t>Köszönetnyilvánítás</w:t>
      </w:r>
      <w:bookmarkEnd w:id="1"/>
    </w:p>
    <w:p w14:paraId="37802CBE" w14:textId="432D3EBC" w:rsidR="0038798C" w:rsidRDefault="0038798C" w:rsidP="0038798C">
      <w:pPr>
        <w:pStyle w:val="Firstparagraph"/>
      </w:pPr>
      <w:r>
        <w:t>A szakdolgozatom elkészítése során számos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pPr>
        <w:numPr>
          <w:ilvl w:val="0"/>
          <w:numId w:val="3"/>
        </w:numPr>
        <w:spacing w:after="3" w:line="264" w:lineRule="auto"/>
        <w:ind w:hanging="360"/>
        <w:jc w:val="left"/>
      </w:pPr>
      <w:r>
        <w:t xml:space="preserve">téma megnevezése, </w:t>
      </w:r>
    </w:p>
    <w:p w14:paraId="31AED239" w14:textId="77777777" w:rsidR="00D41BAC" w:rsidRDefault="00D41BAC">
      <w:pPr>
        <w:numPr>
          <w:ilvl w:val="0"/>
          <w:numId w:val="3"/>
        </w:numPr>
        <w:spacing w:after="3" w:line="264" w:lineRule="auto"/>
        <w:ind w:hanging="360"/>
        <w:jc w:val="left"/>
      </w:pPr>
      <w:r>
        <w:t xml:space="preserve">megoldott feladat megfogalmazása, </w:t>
      </w:r>
    </w:p>
    <w:p w14:paraId="1AC39945" w14:textId="77777777" w:rsidR="00D41BAC" w:rsidRDefault="00D41BAC">
      <w:pPr>
        <w:numPr>
          <w:ilvl w:val="0"/>
          <w:numId w:val="3"/>
        </w:numPr>
        <w:spacing w:after="3" w:line="264" w:lineRule="auto"/>
        <w:ind w:hanging="360"/>
        <w:jc w:val="left"/>
      </w:pPr>
      <w:r>
        <w:t xml:space="preserve">megoldási mód, </w:t>
      </w:r>
    </w:p>
    <w:p w14:paraId="5CDBA742" w14:textId="77777777" w:rsidR="00D41BAC" w:rsidRDefault="00D41BAC">
      <w:pPr>
        <w:numPr>
          <w:ilvl w:val="0"/>
          <w:numId w:val="3"/>
        </w:numPr>
        <w:spacing w:after="3" w:line="264" w:lineRule="auto"/>
        <w:ind w:hanging="360"/>
        <w:jc w:val="left"/>
      </w:pPr>
      <w:r>
        <w:t xml:space="preserve">elért eredmények, </w:t>
      </w:r>
    </w:p>
    <w:p w14:paraId="71AC7BD8" w14:textId="77777777" w:rsidR="00D41BAC" w:rsidRDefault="00D41BAC">
      <w:pPr>
        <w:numPr>
          <w:ilvl w:val="0"/>
          <w:numId w:val="3"/>
        </w:numPr>
        <w:spacing w:after="3" w:line="264" w:lineRule="auto"/>
        <w:ind w:hanging="360"/>
        <w:jc w:val="left"/>
      </w:pPr>
      <w:r>
        <w:t xml:space="preserve">kulcsszavak (4-6 darab) </w:t>
      </w:r>
    </w:p>
    <w:p w14:paraId="01180AC1" w14:textId="77777777" w:rsidR="00D41BAC" w:rsidRDefault="00D41BAC">
      <w:pPr>
        <w:numPr>
          <w:ilvl w:val="0"/>
          <w:numId w:val="3"/>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1786BE13"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0E0C4A">
        <w:rPr>
          <w:rFonts w:cs="Times New Roman"/>
          <w:szCs w:val="24"/>
        </w:rPr>
        <w:t>[4-</w:t>
      </w:r>
      <w:r w:rsidR="00042B01">
        <w:rPr>
          <w:rFonts w:cs="Times New Roman"/>
          <w:szCs w:val="24"/>
        </w:rPr>
        <w:t>6</w:t>
      </w:r>
      <w:r w:rsidR="000E0C4A">
        <w:rPr>
          <w:rFonts w:cs="Times New Roman"/>
          <w:szCs w:val="24"/>
        </w:rPr>
        <w:t xml:space="preserve"> kulcsszó felsorolása</w:t>
      </w:r>
      <w:r w:rsidR="00761FB3">
        <w:rPr>
          <w:rFonts w:cs="Times New Roman"/>
          <w:szCs w:val="24"/>
        </w:rPr>
        <w:t>, vesszővel elválasztva</w:t>
      </w:r>
      <w:r w:rsidR="000E0C4A">
        <w:rPr>
          <w:rFonts w:cs="Times New Roman"/>
          <w:szCs w:val="24"/>
        </w:rPr>
        <w:t>]</w:t>
      </w:r>
    </w:p>
    <w:p w14:paraId="7904A15A" w14:textId="4F95464B" w:rsidR="00EA4FC8" w:rsidRDefault="00EA4FC8" w:rsidP="00EA4FC8">
      <w:pPr>
        <w:pStyle w:val="Title1"/>
        <w:rPr>
          <w:rFonts w:cs="Times New Roman"/>
          <w:szCs w:val="24"/>
        </w:rPr>
      </w:pPr>
      <w:r>
        <w:rPr>
          <w:rFonts w:cs="Times New Roman"/>
          <w:szCs w:val="24"/>
        </w:rPr>
        <w:lastRenderedPageBreak/>
        <w:t>Abstract</w:t>
      </w:r>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EastAsia" w:hAnsi="Times New Roman" w:cstheme="minorBidi"/>
          <w:color w:val="auto"/>
          <w:sz w:val="24"/>
          <w:szCs w:val="24"/>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r w:rsidRPr="00674F6E">
            <w:rPr>
              <w:rStyle w:val="Title1Char"/>
              <w:color w:val="auto"/>
            </w:rPr>
            <w:t>Tartalomjegyzék</w:t>
          </w:r>
        </w:p>
        <w:p w14:paraId="1AFA25F2" w14:textId="3E76E640" w:rsidR="001F1E23" w:rsidRDefault="00674F6E">
          <w:pPr>
            <w:pStyle w:val="TJ1"/>
            <w:rPr>
              <w:rFonts w:asciiTheme="minorHAnsi" w:eastAsiaTheme="minorEastAsia" w:hAnsiTheme="minorHAnsi" w:cstheme="minorBidi"/>
              <w:b w:val="0"/>
              <w:bCs w:val="0"/>
              <w:noProof/>
              <w:kern w:val="2"/>
              <w:szCs w:val="24"/>
              <w:lang w:eastAsia="hu-HU"/>
              <w14:ligatures w14:val="standardContextual"/>
            </w:rPr>
          </w:pPr>
          <w:r>
            <w:fldChar w:fldCharType="begin"/>
          </w:r>
          <w:r>
            <w:instrText xml:space="preserve"> TOC \o "1-3" \h \z \u </w:instrText>
          </w:r>
          <w:r>
            <w:fldChar w:fldCharType="separate"/>
          </w:r>
          <w:hyperlink w:anchor="_Toc163991194" w:history="1">
            <w:r w:rsidR="001F1E23" w:rsidRPr="00195AAF">
              <w:rPr>
                <w:rStyle w:val="Hiperhivatkozs"/>
                <w:noProof/>
              </w:rPr>
              <w:t>Jelölésjegyzék</w:t>
            </w:r>
            <w:r w:rsidR="001F1E23">
              <w:rPr>
                <w:noProof/>
                <w:webHidden/>
              </w:rPr>
              <w:tab/>
            </w:r>
            <w:r w:rsidR="001F1E23">
              <w:rPr>
                <w:noProof/>
                <w:webHidden/>
              </w:rPr>
              <w:fldChar w:fldCharType="begin"/>
            </w:r>
            <w:r w:rsidR="001F1E23">
              <w:rPr>
                <w:noProof/>
                <w:webHidden/>
              </w:rPr>
              <w:instrText xml:space="preserve"> PAGEREF _Toc163991194 \h </w:instrText>
            </w:r>
            <w:r w:rsidR="001F1E23">
              <w:rPr>
                <w:noProof/>
                <w:webHidden/>
              </w:rPr>
            </w:r>
            <w:r w:rsidR="001F1E23">
              <w:rPr>
                <w:noProof/>
                <w:webHidden/>
              </w:rPr>
              <w:fldChar w:fldCharType="separate"/>
            </w:r>
            <w:r w:rsidR="001F1E23">
              <w:rPr>
                <w:noProof/>
                <w:webHidden/>
              </w:rPr>
              <w:t>9</w:t>
            </w:r>
            <w:r w:rsidR="001F1E23">
              <w:rPr>
                <w:noProof/>
                <w:webHidden/>
              </w:rPr>
              <w:fldChar w:fldCharType="end"/>
            </w:r>
          </w:hyperlink>
        </w:p>
        <w:p w14:paraId="098E7F52" w14:textId="2F03B526"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195" w:history="1">
            <w:r w:rsidR="001F1E23" w:rsidRPr="00195AAF">
              <w:rPr>
                <w:rStyle w:val="Hiperhivatkozs"/>
                <w:noProof/>
              </w:rPr>
              <w:t>1.</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Irodalmi áttekintés</w:t>
            </w:r>
            <w:r w:rsidR="001F1E23">
              <w:rPr>
                <w:noProof/>
                <w:webHidden/>
              </w:rPr>
              <w:tab/>
            </w:r>
            <w:r w:rsidR="001F1E23">
              <w:rPr>
                <w:noProof/>
                <w:webHidden/>
              </w:rPr>
              <w:fldChar w:fldCharType="begin"/>
            </w:r>
            <w:r w:rsidR="001F1E23">
              <w:rPr>
                <w:noProof/>
                <w:webHidden/>
              </w:rPr>
              <w:instrText xml:space="preserve"> PAGEREF _Toc163991195 \h </w:instrText>
            </w:r>
            <w:r w:rsidR="001F1E23">
              <w:rPr>
                <w:noProof/>
                <w:webHidden/>
              </w:rPr>
            </w:r>
            <w:r w:rsidR="001F1E23">
              <w:rPr>
                <w:noProof/>
                <w:webHidden/>
              </w:rPr>
              <w:fldChar w:fldCharType="separate"/>
            </w:r>
            <w:r w:rsidR="001F1E23">
              <w:rPr>
                <w:noProof/>
                <w:webHidden/>
              </w:rPr>
              <w:t>10</w:t>
            </w:r>
            <w:r w:rsidR="001F1E23">
              <w:rPr>
                <w:noProof/>
                <w:webHidden/>
              </w:rPr>
              <w:fldChar w:fldCharType="end"/>
            </w:r>
          </w:hyperlink>
        </w:p>
        <w:p w14:paraId="3AB72E6D" w14:textId="08480A5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196" w:history="1">
            <w:r w:rsidR="001F1E23" w:rsidRPr="00195AAF">
              <w:rPr>
                <w:rStyle w:val="Hiperhivatkozs"/>
                <w:noProof/>
                <w14:scene3d>
                  <w14:camera w14:prst="orthographicFront"/>
                  <w14:lightRig w14:rig="threePt" w14:dir="t">
                    <w14:rot w14:lat="0" w14:lon="0" w14:rev="0"/>
                  </w14:lightRig>
                </w14:scene3d>
              </w:rPr>
              <w:t>1.1.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Logopédiai folyamatok</w:t>
            </w:r>
            <w:r w:rsidR="001F1E23">
              <w:rPr>
                <w:noProof/>
                <w:webHidden/>
              </w:rPr>
              <w:tab/>
            </w:r>
            <w:r w:rsidR="001F1E23">
              <w:rPr>
                <w:noProof/>
                <w:webHidden/>
              </w:rPr>
              <w:fldChar w:fldCharType="begin"/>
            </w:r>
            <w:r w:rsidR="001F1E23">
              <w:rPr>
                <w:noProof/>
                <w:webHidden/>
              </w:rPr>
              <w:instrText xml:space="preserve"> PAGEREF _Toc163991196 \h </w:instrText>
            </w:r>
            <w:r w:rsidR="001F1E23">
              <w:rPr>
                <w:noProof/>
                <w:webHidden/>
              </w:rPr>
            </w:r>
            <w:r w:rsidR="001F1E23">
              <w:rPr>
                <w:noProof/>
                <w:webHidden/>
              </w:rPr>
              <w:fldChar w:fldCharType="separate"/>
            </w:r>
            <w:r w:rsidR="001F1E23">
              <w:rPr>
                <w:noProof/>
                <w:webHidden/>
              </w:rPr>
              <w:t>10</w:t>
            </w:r>
            <w:r w:rsidR="001F1E23">
              <w:rPr>
                <w:noProof/>
                <w:webHidden/>
              </w:rPr>
              <w:fldChar w:fldCharType="end"/>
            </w:r>
          </w:hyperlink>
        </w:p>
        <w:p w14:paraId="207CE9EF" w14:textId="5E6A6AEB"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197" w:history="1">
            <w:r w:rsidR="001F1E23" w:rsidRPr="00195AAF">
              <w:rPr>
                <w:rStyle w:val="Hiperhivatkozs"/>
                <w:noProof/>
                <w14:scene3d>
                  <w14:camera w14:prst="orthographicFront"/>
                  <w14:lightRig w14:rig="threePt" w14:dir="t">
                    <w14:rot w14:lat="0" w14:lon="0" w14:rev="0"/>
                  </w14:lightRig>
                </w14:scene3d>
              </w:rPr>
              <w:t>1.2.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IT eszközök és szoftverek fejlődése</w:t>
            </w:r>
            <w:r w:rsidR="001F1E23">
              <w:rPr>
                <w:noProof/>
                <w:webHidden/>
              </w:rPr>
              <w:tab/>
            </w:r>
            <w:r w:rsidR="001F1E23">
              <w:rPr>
                <w:noProof/>
                <w:webHidden/>
              </w:rPr>
              <w:fldChar w:fldCharType="begin"/>
            </w:r>
            <w:r w:rsidR="001F1E23">
              <w:rPr>
                <w:noProof/>
                <w:webHidden/>
              </w:rPr>
              <w:instrText xml:space="preserve"> PAGEREF _Toc163991197 \h </w:instrText>
            </w:r>
            <w:r w:rsidR="001F1E23">
              <w:rPr>
                <w:noProof/>
                <w:webHidden/>
              </w:rPr>
            </w:r>
            <w:r w:rsidR="001F1E23">
              <w:rPr>
                <w:noProof/>
                <w:webHidden/>
              </w:rPr>
              <w:fldChar w:fldCharType="separate"/>
            </w:r>
            <w:r w:rsidR="001F1E23">
              <w:rPr>
                <w:noProof/>
                <w:webHidden/>
              </w:rPr>
              <w:t>11</w:t>
            </w:r>
            <w:r w:rsidR="001F1E23">
              <w:rPr>
                <w:noProof/>
                <w:webHidden/>
              </w:rPr>
              <w:fldChar w:fldCharType="end"/>
            </w:r>
          </w:hyperlink>
        </w:p>
        <w:p w14:paraId="73274399" w14:textId="2BF1FF0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198" w:history="1">
            <w:r w:rsidR="001F1E23" w:rsidRPr="00195AAF">
              <w:rPr>
                <w:rStyle w:val="Hiperhivatkozs"/>
                <w:rFonts w:ascii="Arial" w:hAnsi="Arial"/>
                <w:noProof/>
              </w:rPr>
              <w:t>1.2.1.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Operációs rendszerek</w:t>
            </w:r>
            <w:r w:rsidR="001F1E23">
              <w:rPr>
                <w:noProof/>
                <w:webHidden/>
              </w:rPr>
              <w:tab/>
            </w:r>
            <w:r w:rsidR="001F1E23">
              <w:rPr>
                <w:noProof/>
                <w:webHidden/>
              </w:rPr>
              <w:fldChar w:fldCharType="begin"/>
            </w:r>
            <w:r w:rsidR="001F1E23">
              <w:rPr>
                <w:noProof/>
                <w:webHidden/>
              </w:rPr>
              <w:instrText xml:space="preserve"> PAGEREF _Toc163991198 \h </w:instrText>
            </w:r>
            <w:r w:rsidR="001F1E23">
              <w:rPr>
                <w:noProof/>
                <w:webHidden/>
              </w:rPr>
            </w:r>
            <w:r w:rsidR="001F1E23">
              <w:rPr>
                <w:noProof/>
                <w:webHidden/>
              </w:rPr>
              <w:fldChar w:fldCharType="separate"/>
            </w:r>
            <w:r w:rsidR="001F1E23">
              <w:rPr>
                <w:noProof/>
                <w:webHidden/>
              </w:rPr>
              <w:t>11</w:t>
            </w:r>
            <w:r w:rsidR="001F1E23">
              <w:rPr>
                <w:noProof/>
                <w:webHidden/>
              </w:rPr>
              <w:fldChar w:fldCharType="end"/>
            </w:r>
          </w:hyperlink>
        </w:p>
        <w:p w14:paraId="44593340" w14:textId="6A2EF9B3"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199" w:history="1">
            <w:r w:rsidR="001F1E23" w:rsidRPr="00195AAF">
              <w:rPr>
                <w:rStyle w:val="Hiperhivatkozs"/>
                <w:rFonts w:ascii="Arial" w:hAnsi="Arial"/>
                <w:noProof/>
              </w:rPr>
              <w:t>1.2.2.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Webböngészők</w:t>
            </w:r>
            <w:r w:rsidR="001F1E23">
              <w:rPr>
                <w:noProof/>
                <w:webHidden/>
              </w:rPr>
              <w:tab/>
            </w:r>
            <w:r w:rsidR="001F1E23">
              <w:rPr>
                <w:noProof/>
                <w:webHidden/>
              </w:rPr>
              <w:fldChar w:fldCharType="begin"/>
            </w:r>
            <w:r w:rsidR="001F1E23">
              <w:rPr>
                <w:noProof/>
                <w:webHidden/>
              </w:rPr>
              <w:instrText xml:space="preserve"> PAGEREF _Toc163991199 \h </w:instrText>
            </w:r>
            <w:r w:rsidR="001F1E23">
              <w:rPr>
                <w:noProof/>
                <w:webHidden/>
              </w:rPr>
            </w:r>
            <w:r w:rsidR="001F1E23">
              <w:rPr>
                <w:noProof/>
                <w:webHidden/>
              </w:rPr>
              <w:fldChar w:fldCharType="separate"/>
            </w:r>
            <w:r w:rsidR="001F1E23">
              <w:rPr>
                <w:noProof/>
                <w:webHidden/>
              </w:rPr>
              <w:t>11</w:t>
            </w:r>
            <w:r w:rsidR="001F1E23">
              <w:rPr>
                <w:noProof/>
                <w:webHidden/>
              </w:rPr>
              <w:fldChar w:fldCharType="end"/>
            </w:r>
          </w:hyperlink>
        </w:p>
        <w:p w14:paraId="2D100308" w14:textId="24D26D0C"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0" w:history="1">
            <w:r w:rsidR="001F1E23" w:rsidRPr="00195AAF">
              <w:rPr>
                <w:rStyle w:val="Hiperhivatkozs"/>
                <w:noProof/>
                <w14:scene3d>
                  <w14:camera w14:prst="orthographicFront"/>
                  <w14:lightRig w14:rig="threePt" w14:dir="t">
                    <w14:rot w14:lat="0" w14:lon="0" w14:rev="0"/>
                  </w14:lightRig>
                </w14:scene3d>
              </w:rPr>
              <w:t>1.3.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Mobil alkalmazások fejlődése</w:t>
            </w:r>
            <w:r w:rsidR="001F1E23">
              <w:rPr>
                <w:noProof/>
                <w:webHidden/>
              </w:rPr>
              <w:tab/>
            </w:r>
            <w:r w:rsidR="001F1E23">
              <w:rPr>
                <w:noProof/>
                <w:webHidden/>
              </w:rPr>
              <w:fldChar w:fldCharType="begin"/>
            </w:r>
            <w:r w:rsidR="001F1E23">
              <w:rPr>
                <w:noProof/>
                <w:webHidden/>
              </w:rPr>
              <w:instrText xml:space="preserve"> PAGEREF _Toc163991200 \h </w:instrText>
            </w:r>
            <w:r w:rsidR="001F1E23">
              <w:rPr>
                <w:noProof/>
                <w:webHidden/>
              </w:rPr>
            </w:r>
            <w:r w:rsidR="001F1E23">
              <w:rPr>
                <w:noProof/>
                <w:webHidden/>
              </w:rPr>
              <w:fldChar w:fldCharType="separate"/>
            </w:r>
            <w:r w:rsidR="001F1E23">
              <w:rPr>
                <w:noProof/>
                <w:webHidden/>
              </w:rPr>
              <w:t>12</w:t>
            </w:r>
            <w:r w:rsidR="001F1E23">
              <w:rPr>
                <w:noProof/>
                <w:webHidden/>
              </w:rPr>
              <w:fldChar w:fldCharType="end"/>
            </w:r>
          </w:hyperlink>
        </w:p>
        <w:p w14:paraId="5A510925" w14:textId="64BC142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1" w:history="1">
            <w:r w:rsidR="001F1E23" w:rsidRPr="00195AAF">
              <w:rPr>
                <w:rStyle w:val="Hiperhivatkozs"/>
                <w:noProof/>
                <w14:scene3d>
                  <w14:camera w14:prst="orthographicFront"/>
                  <w14:lightRig w14:rig="threePt" w14:dir="t">
                    <w14:rot w14:lat="0" w14:lon="0" w14:rev="0"/>
                  </w14:lightRig>
                </w14:scene3d>
              </w:rPr>
              <w:t>1.4.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 technológia</w:t>
            </w:r>
            <w:r w:rsidR="001F1E23">
              <w:rPr>
                <w:noProof/>
                <w:webHidden/>
              </w:rPr>
              <w:tab/>
            </w:r>
            <w:r w:rsidR="001F1E23">
              <w:rPr>
                <w:noProof/>
                <w:webHidden/>
              </w:rPr>
              <w:fldChar w:fldCharType="begin"/>
            </w:r>
            <w:r w:rsidR="001F1E23">
              <w:rPr>
                <w:noProof/>
                <w:webHidden/>
              </w:rPr>
              <w:instrText xml:space="preserve"> PAGEREF _Toc163991201 \h </w:instrText>
            </w:r>
            <w:r w:rsidR="001F1E23">
              <w:rPr>
                <w:noProof/>
                <w:webHidden/>
              </w:rPr>
            </w:r>
            <w:r w:rsidR="001F1E23">
              <w:rPr>
                <w:noProof/>
                <w:webHidden/>
              </w:rPr>
              <w:fldChar w:fldCharType="separate"/>
            </w:r>
            <w:r w:rsidR="001F1E23">
              <w:rPr>
                <w:noProof/>
                <w:webHidden/>
              </w:rPr>
              <w:t>13</w:t>
            </w:r>
            <w:r w:rsidR="001F1E23">
              <w:rPr>
                <w:noProof/>
                <w:webHidden/>
              </w:rPr>
              <w:fldChar w:fldCharType="end"/>
            </w:r>
          </w:hyperlink>
        </w:p>
        <w:p w14:paraId="71D8B5F7" w14:textId="4E5077A9"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2" w:history="1">
            <w:r w:rsidR="001F1E23" w:rsidRPr="00195AAF">
              <w:rPr>
                <w:rStyle w:val="Hiperhivatkozs"/>
                <w:noProof/>
                <w14:scene3d>
                  <w14:camera w14:prst="orthographicFront"/>
                  <w14:lightRig w14:rig="threePt" w14:dir="t">
                    <w14:rot w14:lat="0" w14:lon="0" w14:rev="0"/>
                  </w14:lightRig>
                </w14:scene3d>
              </w:rPr>
              <w:t>1.5.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Mobil operációs rendszerek és sajátosságaik</w:t>
            </w:r>
            <w:r w:rsidR="001F1E23">
              <w:rPr>
                <w:noProof/>
                <w:webHidden/>
              </w:rPr>
              <w:tab/>
            </w:r>
            <w:r w:rsidR="001F1E23">
              <w:rPr>
                <w:noProof/>
                <w:webHidden/>
              </w:rPr>
              <w:fldChar w:fldCharType="begin"/>
            </w:r>
            <w:r w:rsidR="001F1E23">
              <w:rPr>
                <w:noProof/>
                <w:webHidden/>
              </w:rPr>
              <w:instrText xml:space="preserve"> PAGEREF _Toc163991202 \h </w:instrText>
            </w:r>
            <w:r w:rsidR="001F1E23">
              <w:rPr>
                <w:noProof/>
                <w:webHidden/>
              </w:rPr>
            </w:r>
            <w:r w:rsidR="001F1E23">
              <w:rPr>
                <w:noProof/>
                <w:webHidden/>
              </w:rPr>
              <w:fldChar w:fldCharType="separate"/>
            </w:r>
            <w:r w:rsidR="001F1E23">
              <w:rPr>
                <w:noProof/>
                <w:webHidden/>
              </w:rPr>
              <w:t>14</w:t>
            </w:r>
            <w:r w:rsidR="001F1E23">
              <w:rPr>
                <w:noProof/>
                <w:webHidden/>
              </w:rPr>
              <w:fldChar w:fldCharType="end"/>
            </w:r>
          </w:hyperlink>
        </w:p>
        <w:p w14:paraId="21C9C9A8" w14:textId="2F5DA8F6"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3" w:history="1">
            <w:r w:rsidR="001F1E23" w:rsidRPr="00195AAF">
              <w:rPr>
                <w:rStyle w:val="Hiperhivatkozs"/>
                <w:noProof/>
                <w14:scene3d>
                  <w14:camera w14:prst="orthographicFront"/>
                  <w14:lightRig w14:rig="threePt" w14:dir="t">
                    <w14:rot w14:lat="0" w14:lon="0" w14:rev="0"/>
                  </w14:lightRig>
                </w14:scene3d>
              </w:rPr>
              <w:t>1.6.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Logopédia és gyógypedagógia területén használt alkalmazások felmérése</w:t>
            </w:r>
            <w:r w:rsidR="001F1E23">
              <w:rPr>
                <w:noProof/>
                <w:webHidden/>
              </w:rPr>
              <w:tab/>
            </w:r>
            <w:r w:rsidR="001F1E23">
              <w:rPr>
                <w:noProof/>
                <w:webHidden/>
              </w:rPr>
              <w:fldChar w:fldCharType="begin"/>
            </w:r>
            <w:r w:rsidR="001F1E23">
              <w:rPr>
                <w:noProof/>
                <w:webHidden/>
              </w:rPr>
              <w:instrText xml:space="preserve"> PAGEREF _Toc163991203 \h </w:instrText>
            </w:r>
            <w:r w:rsidR="001F1E23">
              <w:rPr>
                <w:noProof/>
                <w:webHidden/>
              </w:rPr>
            </w:r>
            <w:r w:rsidR="001F1E23">
              <w:rPr>
                <w:noProof/>
                <w:webHidden/>
              </w:rPr>
              <w:fldChar w:fldCharType="separate"/>
            </w:r>
            <w:r w:rsidR="001F1E23">
              <w:rPr>
                <w:noProof/>
                <w:webHidden/>
              </w:rPr>
              <w:t>14</w:t>
            </w:r>
            <w:r w:rsidR="001F1E23">
              <w:rPr>
                <w:noProof/>
                <w:webHidden/>
              </w:rPr>
              <w:fldChar w:fldCharType="end"/>
            </w:r>
          </w:hyperlink>
        </w:p>
        <w:p w14:paraId="5549EE7F" w14:textId="78D0465F"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04" w:history="1">
            <w:r w:rsidR="001F1E23" w:rsidRPr="00195AAF">
              <w:rPr>
                <w:rStyle w:val="Hiperhivatkozs"/>
                <w:rFonts w:ascii="Arial" w:hAnsi="Arial"/>
                <w:noProof/>
              </w:rPr>
              <w:t>2.</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Feladat és követelmények</w:t>
            </w:r>
            <w:r w:rsidR="001F1E23">
              <w:rPr>
                <w:noProof/>
                <w:webHidden/>
              </w:rPr>
              <w:tab/>
            </w:r>
            <w:r w:rsidR="001F1E23">
              <w:rPr>
                <w:noProof/>
                <w:webHidden/>
              </w:rPr>
              <w:fldChar w:fldCharType="begin"/>
            </w:r>
            <w:r w:rsidR="001F1E23">
              <w:rPr>
                <w:noProof/>
                <w:webHidden/>
              </w:rPr>
              <w:instrText xml:space="preserve"> PAGEREF _Toc163991204 \h </w:instrText>
            </w:r>
            <w:r w:rsidR="001F1E23">
              <w:rPr>
                <w:noProof/>
                <w:webHidden/>
              </w:rPr>
            </w:r>
            <w:r w:rsidR="001F1E23">
              <w:rPr>
                <w:noProof/>
                <w:webHidden/>
              </w:rPr>
              <w:fldChar w:fldCharType="separate"/>
            </w:r>
            <w:r w:rsidR="001F1E23">
              <w:rPr>
                <w:noProof/>
                <w:webHidden/>
              </w:rPr>
              <w:t>15</w:t>
            </w:r>
            <w:r w:rsidR="001F1E23">
              <w:rPr>
                <w:noProof/>
                <w:webHidden/>
              </w:rPr>
              <w:fldChar w:fldCharType="end"/>
            </w:r>
          </w:hyperlink>
        </w:p>
        <w:p w14:paraId="104F6E62" w14:textId="1DE093D3"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5" w:history="1">
            <w:r w:rsidR="001F1E23" w:rsidRPr="00195AAF">
              <w:rPr>
                <w:rStyle w:val="Hiperhivatkozs"/>
                <w:noProof/>
                <w14:scene3d>
                  <w14:camera w14:prst="orthographicFront"/>
                  <w14:lightRig w14:rig="threePt" w14:dir="t">
                    <w14:rot w14:lat="0" w14:lon="0" w14:rev="0"/>
                  </w14:lightRig>
                </w14:scene3d>
              </w:rPr>
              <w:t>2.1.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Funkcionális követelmények</w:t>
            </w:r>
            <w:r w:rsidR="001F1E23">
              <w:rPr>
                <w:noProof/>
                <w:webHidden/>
              </w:rPr>
              <w:tab/>
            </w:r>
            <w:r w:rsidR="001F1E23">
              <w:rPr>
                <w:noProof/>
                <w:webHidden/>
              </w:rPr>
              <w:fldChar w:fldCharType="begin"/>
            </w:r>
            <w:r w:rsidR="001F1E23">
              <w:rPr>
                <w:noProof/>
                <w:webHidden/>
              </w:rPr>
              <w:instrText xml:space="preserve"> PAGEREF _Toc163991205 \h </w:instrText>
            </w:r>
            <w:r w:rsidR="001F1E23">
              <w:rPr>
                <w:noProof/>
                <w:webHidden/>
              </w:rPr>
            </w:r>
            <w:r w:rsidR="001F1E23">
              <w:rPr>
                <w:noProof/>
                <w:webHidden/>
              </w:rPr>
              <w:fldChar w:fldCharType="separate"/>
            </w:r>
            <w:r w:rsidR="001F1E23">
              <w:rPr>
                <w:noProof/>
                <w:webHidden/>
              </w:rPr>
              <w:t>16</w:t>
            </w:r>
            <w:r w:rsidR="001F1E23">
              <w:rPr>
                <w:noProof/>
                <w:webHidden/>
              </w:rPr>
              <w:fldChar w:fldCharType="end"/>
            </w:r>
          </w:hyperlink>
        </w:p>
        <w:p w14:paraId="524A5CD3" w14:textId="7C5693CC"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6" w:history="1">
            <w:r w:rsidR="001F1E23" w:rsidRPr="00195AAF">
              <w:rPr>
                <w:rStyle w:val="Hiperhivatkozs"/>
                <w:rFonts w:ascii="Arial" w:hAnsi="Arial"/>
                <w:noProof/>
              </w:rPr>
              <w:t>2.1.1.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Regisztráció és bejelentkezés</w:t>
            </w:r>
            <w:r w:rsidR="001F1E23">
              <w:rPr>
                <w:noProof/>
                <w:webHidden/>
              </w:rPr>
              <w:tab/>
            </w:r>
            <w:r w:rsidR="001F1E23">
              <w:rPr>
                <w:noProof/>
                <w:webHidden/>
              </w:rPr>
              <w:fldChar w:fldCharType="begin"/>
            </w:r>
            <w:r w:rsidR="001F1E23">
              <w:rPr>
                <w:noProof/>
                <w:webHidden/>
              </w:rPr>
              <w:instrText xml:space="preserve"> PAGEREF _Toc163991206 \h </w:instrText>
            </w:r>
            <w:r w:rsidR="001F1E23">
              <w:rPr>
                <w:noProof/>
                <w:webHidden/>
              </w:rPr>
            </w:r>
            <w:r w:rsidR="001F1E23">
              <w:rPr>
                <w:noProof/>
                <w:webHidden/>
              </w:rPr>
              <w:fldChar w:fldCharType="separate"/>
            </w:r>
            <w:r w:rsidR="001F1E23">
              <w:rPr>
                <w:noProof/>
                <w:webHidden/>
              </w:rPr>
              <w:t>16</w:t>
            </w:r>
            <w:r w:rsidR="001F1E23">
              <w:rPr>
                <w:noProof/>
                <w:webHidden/>
              </w:rPr>
              <w:fldChar w:fldCharType="end"/>
            </w:r>
          </w:hyperlink>
        </w:p>
        <w:p w14:paraId="09D7DF7A" w14:textId="3CEB02C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7" w:history="1">
            <w:r w:rsidR="001F1E23" w:rsidRPr="00195AAF">
              <w:rPr>
                <w:rStyle w:val="Hiperhivatkozs"/>
                <w:rFonts w:ascii="Arial" w:hAnsi="Arial"/>
                <w:noProof/>
              </w:rPr>
              <w:t>2.1.2.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Időpontfoglalás</w:t>
            </w:r>
            <w:r w:rsidR="001F1E23">
              <w:rPr>
                <w:noProof/>
                <w:webHidden/>
              </w:rPr>
              <w:tab/>
            </w:r>
            <w:r w:rsidR="001F1E23">
              <w:rPr>
                <w:noProof/>
                <w:webHidden/>
              </w:rPr>
              <w:fldChar w:fldCharType="begin"/>
            </w:r>
            <w:r w:rsidR="001F1E23">
              <w:rPr>
                <w:noProof/>
                <w:webHidden/>
              </w:rPr>
              <w:instrText xml:space="preserve"> PAGEREF _Toc163991207 \h </w:instrText>
            </w:r>
            <w:r w:rsidR="001F1E23">
              <w:rPr>
                <w:noProof/>
                <w:webHidden/>
              </w:rPr>
            </w:r>
            <w:r w:rsidR="001F1E23">
              <w:rPr>
                <w:noProof/>
                <w:webHidden/>
              </w:rPr>
              <w:fldChar w:fldCharType="separate"/>
            </w:r>
            <w:r w:rsidR="001F1E23">
              <w:rPr>
                <w:noProof/>
                <w:webHidden/>
              </w:rPr>
              <w:t>16</w:t>
            </w:r>
            <w:r w:rsidR="001F1E23">
              <w:rPr>
                <w:noProof/>
                <w:webHidden/>
              </w:rPr>
              <w:fldChar w:fldCharType="end"/>
            </w:r>
          </w:hyperlink>
        </w:p>
        <w:p w14:paraId="39A4F01C" w14:textId="11B44D42"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8" w:history="1">
            <w:r w:rsidR="001F1E23" w:rsidRPr="00195AAF">
              <w:rPr>
                <w:rStyle w:val="Hiperhivatkozs"/>
                <w:rFonts w:ascii="Arial" w:hAnsi="Arial"/>
                <w:noProof/>
              </w:rPr>
              <w:t>2.1.3.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Eszköz kölcsönzés</w:t>
            </w:r>
            <w:r w:rsidR="001F1E23">
              <w:rPr>
                <w:noProof/>
                <w:webHidden/>
              </w:rPr>
              <w:tab/>
            </w:r>
            <w:r w:rsidR="001F1E23">
              <w:rPr>
                <w:noProof/>
                <w:webHidden/>
              </w:rPr>
              <w:fldChar w:fldCharType="begin"/>
            </w:r>
            <w:r w:rsidR="001F1E23">
              <w:rPr>
                <w:noProof/>
                <w:webHidden/>
              </w:rPr>
              <w:instrText xml:space="preserve"> PAGEREF _Toc163991208 \h </w:instrText>
            </w:r>
            <w:r w:rsidR="001F1E23">
              <w:rPr>
                <w:noProof/>
                <w:webHidden/>
              </w:rPr>
            </w:r>
            <w:r w:rsidR="001F1E23">
              <w:rPr>
                <w:noProof/>
                <w:webHidden/>
              </w:rPr>
              <w:fldChar w:fldCharType="separate"/>
            </w:r>
            <w:r w:rsidR="001F1E23">
              <w:rPr>
                <w:noProof/>
                <w:webHidden/>
              </w:rPr>
              <w:t>17</w:t>
            </w:r>
            <w:r w:rsidR="001F1E23">
              <w:rPr>
                <w:noProof/>
                <w:webHidden/>
              </w:rPr>
              <w:fldChar w:fldCharType="end"/>
            </w:r>
          </w:hyperlink>
        </w:p>
        <w:p w14:paraId="079C4322" w14:textId="588C5292"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9" w:history="1">
            <w:r w:rsidR="001F1E23" w:rsidRPr="00195AAF">
              <w:rPr>
                <w:rStyle w:val="Hiperhivatkozs"/>
                <w:rFonts w:ascii="Arial" w:hAnsi="Arial"/>
                <w:noProof/>
              </w:rPr>
              <w:t>2.1.4.</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Adminisztrátor eszközök</w:t>
            </w:r>
            <w:r w:rsidR="001F1E23">
              <w:rPr>
                <w:noProof/>
                <w:webHidden/>
              </w:rPr>
              <w:tab/>
            </w:r>
            <w:r w:rsidR="001F1E23">
              <w:rPr>
                <w:noProof/>
                <w:webHidden/>
              </w:rPr>
              <w:fldChar w:fldCharType="begin"/>
            </w:r>
            <w:r w:rsidR="001F1E23">
              <w:rPr>
                <w:noProof/>
                <w:webHidden/>
              </w:rPr>
              <w:instrText xml:space="preserve"> PAGEREF _Toc163991209 \h </w:instrText>
            </w:r>
            <w:r w:rsidR="001F1E23">
              <w:rPr>
                <w:noProof/>
                <w:webHidden/>
              </w:rPr>
            </w:r>
            <w:r w:rsidR="001F1E23">
              <w:rPr>
                <w:noProof/>
                <w:webHidden/>
              </w:rPr>
              <w:fldChar w:fldCharType="separate"/>
            </w:r>
            <w:r w:rsidR="001F1E23">
              <w:rPr>
                <w:noProof/>
                <w:webHidden/>
              </w:rPr>
              <w:t>17</w:t>
            </w:r>
            <w:r w:rsidR="001F1E23">
              <w:rPr>
                <w:noProof/>
                <w:webHidden/>
              </w:rPr>
              <w:fldChar w:fldCharType="end"/>
            </w:r>
          </w:hyperlink>
        </w:p>
        <w:p w14:paraId="10C8247B" w14:textId="5227E28B"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10" w:history="1">
            <w:r w:rsidR="001F1E23" w:rsidRPr="00195AAF">
              <w:rPr>
                <w:rStyle w:val="Hiperhivatkozs"/>
                <w:rFonts w:ascii="Arial" w:hAnsi="Arial"/>
                <w:noProof/>
              </w:rPr>
              <w:t>3.</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Felhasznált technológiák</w:t>
            </w:r>
            <w:r w:rsidR="001F1E23">
              <w:rPr>
                <w:noProof/>
                <w:webHidden/>
              </w:rPr>
              <w:tab/>
            </w:r>
            <w:r w:rsidR="001F1E23">
              <w:rPr>
                <w:noProof/>
                <w:webHidden/>
              </w:rPr>
              <w:fldChar w:fldCharType="begin"/>
            </w:r>
            <w:r w:rsidR="001F1E23">
              <w:rPr>
                <w:noProof/>
                <w:webHidden/>
              </w:rPr>
              <w:instrText xml:space="preserve"> PAGEREF _Toc163991210 \h </w:instrText>
            </w:r>
            <w:r w:rsidR="001F1E23">
              <w:rPr>
                <w:noProof/>
                <w:webHidden/>
              </w:rPr>
            </w:r>
            <w:r w:rsidR="001F1E23">
              <w:rPr>
                <w:noProof/>
                <w:webHidden/>
              </w:rPr>
              <w:fldChar w:fldCharType="separate"/>
            </w:r>
            <w:r w:rsidR="001F1E23">
              <w:rPr>
                <w:noProof/>
                <w:webHidden/>
              </w:rPr>
              <w:t>18</w:t>
            </w:r>
            <w:r w:rsidR="001F1E23">
              <w:rPr>
                <w:noProof/>
                <w:webHidden/>
              </w:rPr>
              <w:fldChar w:fldCharType="end"/>
            </w:r>
          </w:hyperlink>
        </w:p>
        <w:p w14:paraId="692C2DD7" w14:textId="3A8B873F"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1" w:history="1">
            <w:r w:rsidR="001F1E23" w:rsidRPr="00195AAF">
              <w:rPr>
                <w:rStyle w:val="Hiperhivatkozs"/>
                <w:noProof/>
                <w14:scene3d>
                  <w14:camera w14:prst="orthographicFront"/>
                  <w14:lightRig w14:rig="threePt" w14:dir="t">
                    <w14:rot w14:lat="0" w14:lon="0" w14:rev="0"/>
                  </w14:lightRig>
                </w14:scene3d>
              </w:rPr>
              <w:t>3.1.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Git, GitHub és GitHub Desktop</w:t>
            </w:r>
            <w:r w:rsidR="001F1E23">
              <w:rPr>
                <w:noProof/>
                <w:webHidden/>
              </w:rPr>
              <w:tab/>
            </w:r>
            <w:r w:rsidR="001F1E23">
              <w:rPr>
                <w:noProof/>
                <w:webHidden/>
              </w:rPr>
              <w:fldChar w:fldCharType="begin"/>
            </w:r>
            <w:r w:rsidR="001F1E23">
              <w:rPr>
                <w:noProof/>
                <w:webHidden/>
              </w:rPr>
              <w:instrText xml:space="preserve"> PAGEREF _Toc163991211 \h </w:instrText>
            </w:r>
            <w:r w:rsidR="001F1E23">
              <w:rPr>
                <w:noProof/>
                <w:webHidden/>
              </w:rPr>
            </w:r>
            <w:r w:rsidR="001F1E23">
              <w:rPr>
                <w:noProof/>
                <w:webHidden/>
              </w:rPr>
              <w:fldChar w:fldCharType="separate"/>
            </w:r>
            <w:r w:rsidR="001F1E23">
              <w:rPr>
                <w:noProof/>
                <w:webHidden/>
              </w:rPr>
              <w:t>18</w:t>
            </w:r>
            <w:r w:rsidR="001F1E23">
              <w:rPr>
                <w:noProof/>
                <w:webHidden/>
              </w:rPr>
              <w:fldChar w:fldCharType="end"/>
            </w:r>
          </w:hyperlink>
        </w:p>
        <w:p w14:paraId="5EE782EC" w14:textId="3C493D1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2" w:history="1">
            <w:r w:rsidR="001F1E23" w:rsidRPr="00195AAF">
              <w:rPr>
                <w:rStyle w:val="Hiperhivatkozs"/>
                <w:noProof/>
                <w14:scene3d>
                  <w14:camera w14:prst="orthographicFront"/>
                  <w14:lightRig w14:rig="threePt" w14:dir="t">
                    <w14:rot w14:lat="0" w14:lon="0" w14:rev="0"/>
                  </w14:lightRig>
                </w14:scene3d>
              </w:rPr>
              <w:t>3.2.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Visual Studio Code</w:t>
            </w:r>
            <w:r w:rsidR="001F1E23">
              <w:rPr>
                <w:noProof/>
                <w:webHidden/>
              </w:rPr>
              <w:tab/>
            </w:r>
            <w:r w:rsidR="001F1E23">
              <w:rPr>
                <w:noProof/>
                <w:webHidden/>
              </w:rPr>
              <w:fldChar w:fldCharType="begin"/>
            </w:r>
            <w:r w:rsidR="001F1E23">
              <w:rPr>
                <w:noProof/>
                <w:webHidden/>
              </w:rPr>
              <w:instrText xml:space="preserve"> PAGEREF _Toc163991212 \h </w:instrText>
            </w:r>
            <w:r w:rsidR="001F1E23">
              <w:rPr>
                <w:noProof/>
                <w:webHidden/>
              </w:rPr>
            </w:r>
            <w:r w:rsidR="001F1E23">
              <w:rPr>
                <w:noProof/>
                <w:webHidden/>
              </w:rPr>
              <w:fldChar w:fldCharType="separate"/>
            </w:r>
            <w:r w:rsidR="001F1E23">
              <w:rPr>
                <w:noProof/>
                <w:webHidden/>
              </w:rPr>
              <w:t>19</w:t>
            </w:r>
            <w:r w:rsidR="001F1E23">
              <w:rPr>
                <w:noProof/>
                <w:webHidden/>
              </w:rPr>
              <w:fldChar w:fldCharType="end"/>
            </w:r>
          </w:hyperlink>
        </w:p>
        <w:p w14:paraId="72966E33" w14:textId="25E4E1E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3" w:history="1">
            <w:r w:rsidR="001F1E23" w:rsidRPr="00195AAF">
              <w:rPr>
                <w:rStyle w:val="Hiperhivatkozs"/>
                <w:noProof/>
                <w14:scene3d>
                  <w14:camera w14:prst="orthographicFront"/>
                  <w14:lightRig w14:rig="threePt" w14:dir="t">
                    <w14:rot w14:lat="0" w14:lon="0" w14:rev="0"/>
                  </w14:lightRig>
                </w14:scene3d>
              </w:rPr>
              <w:t>3.3.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Futtatókörnyezet és csomagkezelés</w:t>
            </w:r>
            <w:r w:rsidR="001F1E23">
              <w:rPr>
                <w:noProof/>
                <w:webHidden/>
              </w:rPr>
              <w:tab/>
            </w:r>
            <w:r w:rsidR="001F1E23">
              <w:rPr>
                <w:noProof/>
                <w:webHidden/>
              </w:rPr>
              <w:fldChar w:fldCharType="begin"/>
            </w:r>
            <w:r w:rsidR="001F1E23">
              <w:rPr>
                <w:noProof/>
                <w:webHidden/>
              </w:rPr>
              <w:instrText xml:space="preserve"> PAGEREF _Toc163991213 \h </w:instrText>
            </w:r>
            <w:r w:rsidR="001F1E23">
              <w:rPr>
                <w:noProof/>
                <w:webHidden/>
              </w:rPr>
            </w:r>
            <w:r w:rsidR="001F1E23">
              <w:rPr>
                <w:noProof/>
                <w:webHidden/>
              </w:rPr>
              <w:fldChar w:fldCharType="separate"/>
            </w:r>
            <w:r w:rsidR="001F1E23">
              <w:rPr>
                <w:noProof/>
                <w:webHidden/>
              </w:rPr>
              <w:t>21</w:t>
            </w:r>
            <w:r w:rsidR="001F1E23">
              <w:rPr>
                <w:noProof/>
                <w:webHidden/>
              </w:rPr>
              <w:fldChar w:fldCharType="end"/>
            </w:r>
          </w:hyperlink>
        </w:p>
        <w:p w14:paraId="100E8BE6" w14:textId="5116B024"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4" w:history="1">
            <w:r w:rsidR="001F1E23" w:rsidRPr="00195AAF">
              <w:rPr>
                <w:rStyle w:val="Hiperhivatkozs"/>
                <w:rFonts w:ascii="Arial" w:hAnsi="Arial"/>
                <w:noProof/>
              </w:rPr>
              <w:t>3.3.1.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Node.js és npm</w:t>
            </w:r>
            <w:r w:rsidR="001F1E23">
              <w:rPr>
                <w:noProof/>
                <w:webHidden/>
              </w:rPr>
              <w:tab/>
            </w:r>
            <w:r w:rsidR="001F1E23">
              <w:rPr>
                <w:noProof/>
                <w:webHidden/>
              </w:rPr>
              <w:fldChar w:fldCharType="begin"/>
            </w:r>
            <w:r w:rsidR="001F1E23">
              <w:rPr>
                <w:noProof/>
                <w:webHidden/>
              </w:rPr>
              <w:instrText xml:space="preserve"> PAGEREF _Toc163991214 \h </w:instrText>
            </w:r>
            <w:r w:rsidR="001F1E23">
              <w:rPr>
                <w:noProof/>
                <w:webHidden/>
              </w:rPr>
            </w:r>
            <w:r w:rsidR="001F1E23">
              <w:rPr>
                <w:noProof/>
                <w:webHidden/>
              </w:rPr>
              <w:fldChar w:fldCharType="separate"/>
            </w:r>
            <w:r w:rsidR="001F1E23">
              <w:rPr>
                <w:noProof/>
                <w:webHidden/>
              </w:rPr>
              <w:t>22</w:t>
            </w:r>
            <w:r w:rsidR="001F1E23">
              <w:rPr>
                <w:noProof/>
                <w:webHidden/>
              </w:rPr>
              <w:fldChar w:fldCharType="end"/>
            </w:r>
          </w:hyperlink>
        </w:p>
        <w:p w14:paraId="1919A34A" w14:textId="5B0A466C"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5" w:history="1">
            <w:r w:rsidR="001F1E23" w:rsidRPr="00195AAF">
              <w:rPr>
                <w:rStyle w:val="Hiperhivatkozs"/>
                <w:rFonts w:ascii="Arial" w:hAnsi="Arial"/>
                <w:noProof/>
              </w:rPr>
              <w:t>3.3.2.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Bun</w:t>
            </w:r>
            <w:r w:rsidR="001F1E23">
              <w:rPr>
                <w:noProof/>
                <w:webHidden/>
              </w:rPr>
              <w:tab/>
            </w:r>
            <w:r w:rsidR="001F1E23">
              <w:rPr>
                <w:noProof/>
                <w:webHidden/>
              </w:rPr>
              <w:fldChar w:fldCharType="begin"/>
            </w:r>
            <w:r w:rsidR="001F1E23">
              <w:rPr>
                <w:noProof/>
                <w:webHidden/>
              </w:rPr>
              <w:instrText xml:space="preserve"> PAGEREF _Toc163991215 \h </w:instrText>
            </w:r>
            <w:r w:rsidR="001F1E23">
              <w:rPr>
                <w:noProof/>
                <w:webHidden/>
              </w:rPr>
            </w:r>
            <w:r w:rsidR="001F1E23">
              <w:rPr>
                <w:noProof/>
                <w:webHidden/>
              </w:rPr>
              <w:fldChar w:fldCharType="separate"/>
            </w:r>
            <w:r w:rsidR="001F1E23">
              <w:rPr>
                <w:noProof/>
                <w:webHidden/>
              </w:rPr>
              <w:t>23</w:t>
            </w:r>
            <w:r w:rsidR="001F1E23">
              <w:rPr>
                <w:noProof/>
                <w:webHidden/>
              </w:rPr>
              <w:fldChar w:fldCharType="end"/>
            </w:r>
          </w:hyperlink>
        </w:p>
        <w:p w14:paraId="079A1239" w14:textId="56B820E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6" w:history="1">
            <w:r w:rsidR="001F1E23" w:rsidRPr="00195AAF">
              <w:rPr>
                <w:rStyle w:val="Hiperhivatkozs"/>
                <w:noProof/>
                <w14:scene3d>
                  <w14:camera w14:prst="orthographicFront"/>
                  <w14:lightRig w14:rig="threePt" w14:dir="t">
                    <w14:rot w14:lat="0" w14:lon="0" w14:rev="0"/>
                  </w14:lightRig>
                </w14:scene3d>
              </w:rPr>
              <w:t>3.4.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Programnyelvek</w:t>
            </w:r>
            <w:r w:rsidR="001F1E23">
              <w:rPr>
                <w:noProof/>
                <w:webHidden/>
              </w:rPr>
              <w:tab/>
            </w:r>
            <w:r w:rsidR="001F1E23">
              <w:rPr>
                <w:noProof/>
                <w:webHidden/>
              </w:rPr>
              <w:fldChar w:fldCharType="begin"/>
            </w:r>
            <w:r w:rsidR="001F1E23">
              <w:rPr>
                <w:noProof/>
                <w:webHidden/>
              </w:rPr>
              <w:instrText xml:space="preserve"> PAGEREF _Toc163991216 \h </w:instrText>
            </w:r>
            <w:r w:rsidR="001F1E23">
              <w:rPr>
                <w:noProof/>
                <w:webHidden/>
              </w:rPr>
            </w:r>
            <w:r w:rsidR="001F1E23">
              <w:rPr>
                <w:noProof/>
                <w:webHidden/>
              </w:rPr>
              <w:fldChar w:fldCharType="separate"/>
            </w:r>
            <w:r w:rsidR="001F1E23">
              <w:rPr>
                <w:noProof/>
                <w:webHidden/>
              </w:rPr>
              <w:t>24</w:t>
            </w:r>
            <w:r w:rsidR="001F1E23">
              <w:rPr>
                <w:noProof/>
                <w:webHidden/>
              </w:rPr>
              <w:fldChar w:fldCharType="end"/>
            </w:r>
          </w:hyperlink>
        </w:p>
        <w:p w14:paraId="3CB9BAFF" w14:textId="33DC9CDA"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7" w:history="1">
            <w:r w:rsidR="001F1E23" w:rsidRPr="00195AAF">
              <w:rPr>
                <w:rStyle w:val="Hiperhivatkozs"/>
                <w:rFonts w:ascii="Arial" w:hAnsi="Arial"/>
                <w:noProof/>
              </w:rPr>
              <w:t>3.4.1.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JavaScript</w:t>
            </w:r>
            <w:r w:rsidR="001F1E23">
              <w:rPr>
                <w:noProof/>
                <w:webHidden/>
              </w:rPr>
              <w:tab/>
            </w:r>
            <w:r w:rsidR="001F1E23">
              <w:rPr>
                <w:noProof/>
                <w:webHidden/>
              </w:rPr>
              <w:fldChar w:fldCharType="begin"/>
            </w:r>
            <w:r w:rsidR="001F1E23">
              <w:rPr>
                <w:noProof/>
                <w:webHidden/>
              </w:rPr>
              <w:instrText xml:space="preserve"> PAGEREF _Toc163991217 \h </w:instrText>
            </w:r>
            <w:r w:rsidR="001F1E23">
              <w:rPr>
                <w:noProof/>
                <w:webHidden/>
              </w:rPr>
            </w:r>
            <w:r w:rsidR="001F1E23">
              <w:rPr>
                <w:noProof/>
                <w:webHidden/>
              </w:rPr>
              <w:fldChar w:fldCharType="separate"/>
            </w:r>
            <w:r w:rsidR="001F1E23">
              <w:rPr>
                <w:noProof/>
                <w:webHidden/>
              </w:rPr>
              <w:t>24</w:t>
            </w:r>
            <w:r w:rsidR="001F1E23">
              <w:rPr>
                <w:noProof/>
                <w:webHidden/>
              </w:rPr>
              <w:fldChar w:fldCharType="end"/>
            </w:r>
          </w:hyperlink>
        </w:p>
        <w:p w14:paraId="3C479B82" w14:textId="72E046EE"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8" w:history="1">
            <w:r w:rsidR="001F1E23" w:rsidRPr="00195AAF">
              <w:rPr>
                <w:rStyle w:val="Hiperhivatkozs"/>
                <w:rFonts w:ascii="Arial" w:hAnsi="Arial"/>
                <w:noProof/>
              </w:rPr>
              <w:t>3.4.2.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TypeScript</w:t>
            </w:r>
            <w:r w:rsidR="001F1E23">
              <w:rPr>
                <w:noProof/>
                <w:webHidden/>
              </w:rPr>
              <w:tab/>
            </w:r>
            <w:r w:rsidR="001F1E23">
              <w:rPr>
                <w:noProof/>
                <w:webHidden/>
              </w:rPr>
              <w:fldChar w:fldCharType="begin"/>
            </w:r>
            <w:r w:rsidR="001F1E23">
              <w:rPr>
                <w:noProof/>
                <w:webHidden/>
              </w:rPr>
              <w:instrText xml:space="preserve"> PAGEREF _Toc163991218 \h </w:instrText>
            </w:r>
            <w:r w:rsidR="001F1E23">
              <w:rPr>
                <w:noProof/>
                <w:webHidden/>
              </w:rPr>
            </w:r>
            <w:r w:rsidR="001F1E23">
              <w:rPr>
                <w:noProof/>
                <w:webHidden/>
              </w:rPr>
              <w:fldChar w:fldCharType="separate"/>
            </w:r>
            <w:r w:rsidR="001F1E23">
              <w:rPr>
                <w:noProof/>
                <w:webHidden/>
              </w:rPr>
              <w:t>25</w:t>
            </w:r>
            <w:r w:rsidR="001F1E23">
              <w:rPr>
                <w:noProof/>
                <w:webHidden/>
              </w:rPr>
              <w:fldChar w:fldCharType="end"/>
            </w:r>
          </w:hyperlink>
        </w:p>
        <w:p w14:paraId="2225A006" w14:textId="37E9C84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9" w:history="1">
            <w:r w:rsidR="001F1E23" w:rsidRPr="00195AAF">
              <w:rPr>
                <w:rStyle w:val="Hiperhivatkozs"/>
                <w:rFonts w:ascii="Arial" w:hAnsi="Arial"/>
                <w:noProof/>
              </w:rPr>
              <w:t>3.4.3.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JSX</w:t>
            </w:r>
            <w:r w:rsidR="001F1E23">
              <w:rPr>
                <w:noProof/>
                <w:webHidden/>
              </w:rPr>
              <w:tab/>
            </w:r>
            <w:r w:rsidR="001F1E23">
              <w:rPr>
                <w:noProof/>
                <w:webHidden/>
              </w:rPr>
              <w:fldChar w:fldCharType="begin"/>
            </w:r>
            <w:r w:rsidR="001F1E23">
              <w:rPr>
                <w:noProof/>
                <w:webHidden/>
              </w:rPr>
              <w:instrText xml:space="preserve"> PAGEREF _Toc163991219 \h </w:instrText>
            </w:r>
            <w:r w:rsidR="001F1E23">
              <w:rPr>
                <w:noProof/>
                <w:webHidden/>
              </w:rPr>
            </w:r>
            <w:r w:rsidR="001F1E23">
              <w:rPr>
                <w:noProof/>
                <w:webHidden/>
              </w:rPr>
              <w:fldChar w:fldCharType="separate"/>
            </w:r>
            <w:r w:rsidR="001F1E23">
              <w:rPr>
                <w:noProof/>
                <w:webHidden/>
              </w:rPr>
              <w:t>26</w:t>
            </w:r>
            <w:r w:rsidR="001F1E23">
              <w:rPr>
                <w:noProof/>
                <w:webHidden/>
              </w:rPr>
              <w:fldChar w:fldCharType="end"/>
            </w:r>
          </w:hyperlink>
        </w:p>
        <w:p w14:paraId="1878B8D5" w14:textId="02B7D9E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0" w:history="1">
            <w:r w:rsidR="001F1E23" w:rsidRPr="00195AAF">
              <w:rPr>
                <w:rStyle w:val="Hiperhivatkozs"/>
                <w:noProof/>
                <w14:scene3d>
                  <w14:camera w14:prst="orthographicFront"/>
                  <w14:lightRig w14:rig="threePt" w14:dir="t">
                    <w14:rot w14:lat="0" w14:lon="0" w14:rev="0"/>
                  </w14:lightRig>
                </w14:scene3d>
              </w:rPr>
              <w:t>3.5.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React és Redux</w:t>
            </w:r>
            <w:r w:rsidR="001F1E23">
              <w:rPr>
                <w:noProof/>
                <w:webHidden/>
              </w:rPr>
              <w:tab/>
            </w:r>
            <w:r w:rsidR="001F1E23">
              <w:rPr>
                <w:noProof/>
                <w:webHidden/>
              </w:rPr>
              <w:fldChar w:fldCharType="begin"/>
            </w:r>
            <w:r w:rsidR="001F1E23">
              <w:rPr>
                <w:noProof/>
                <w:webHidden/>
              </w:rPr>
              <w:instrText xml:space="preserve"> PAGEREF _Toc163991220 \h </w:instrText>
            </w:r>
            <w:r w:rsidR="001F1E23">
              <w:rPr>
                <w:noProof/>
                <w:webHidden/>
              </w:rPr>
            </w:r>
            <w:r w:rsidR="001F1E23">
              <w:rPr>
                <w:noProof/>
                <w:webHidden/>
              </w:rPr>
              <w:fldChar w:fldCharType="separate"/>
            </w:r>
            <w:r w:rsidR="001F1E23">
              <w:rPr>
                <w:noProof/>
                <w:webHidden/>
              </w:rPr>
              <w:t>27</w:t>
            </w:r>
            <w:r w:rsidR="001F1E23">
              <w:rPr>
                <w:noProof/>
                <w:webHidden/>
              </w:rPr>
              <w:fldChar w:fldCharType="end"/>
            </w:r>
          </w:hyperlink>
        </w:p>
        <w:p w14:paraId="6A579520" w14:textId="1CCC1EB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1" w:history="1">
            <w:r w:rsidR="001F1E23" w:rsidRPr="00195AAF">
              <w:rPr>
                <w:rStyle w:val="Hiperhivatkozs"/>
                <w:noProof/>
                <w14:scene3d>
                  <w14:camera w14:prst="orthographicFront"/>
                  <w14:lightRig w14:rig="threePt" w14:dir="t">
                    <w14:rot w14:lat="0" w14:lon="0" w14:rev="0"/>
                  </w14:lightRig>
                </w14:scene3d>
              </w:rPr>
              <w:t>3.6.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Firebase</w:t>
            </w:r>
            <w:r w:rsidR="001F1E23">
              <w:rPr>
                <w:noProof/>
                <w:webHidden/>
              </w:rPr>
              <w:tab/>
            </w:r>
            <w:r w:rsidR="001F1E23">
              <w:rPr>
                <w:noProof/>
                <w:webHidden/>
              </w:rPr>
              <w:fldChar w:fldCharType="begin"/>
            </w:r>
            <w:r w:rsidR="001F1E23">
              <w:rPr>
                <w:noProof/>
                <w:webHidden/>
              </w:rPr>
              <w:instrText xml:space="preserve"> PAGEREF _Toc163991221 \h </w:instrText>
            </w:r>
            <w:r w:rsidR="001F1E23">
              <w:rPr>
                <w:noProof/>
                <w:webHidden/>
              </w:rPr>
            </w:r>
            <w:r w:rsidR="001F1E23">
              <w:rPr>
                <w:noProof/>
                <w:webHidden/>
              </w:rPr>
              <w:fldChar w:fldCharType="separate"/>
            </w:r>
            <w:r w:rsidR="001F1E23">
              <w:rPr>
                <w:noProof/>
                <w:webHidden/>
              </w:rPr>
              <w:t>28</w:t>
            </w:r>
            <w:r w:rsidR="001F1E23">
              <w:rPr>
                <w:noProof/>
                <w:webHidden/>
              </w:rPr>
              <w:fldChar w:fldCharType="end"/>
            </w:r>
          </w:hyperlink>
        </w:p>
        <w:p w14:paraId="3D00CCFC" w14:textId="44C3E84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2" w:history="1">
            <w:r w:rsidR="001F1E23" w:rsidRPr="00195AAF">
              <w:rPr>
                <w:rStyle w:val="Hiperhivatkozs"/>
                <w:rFonts w:ascii="Arial" w:hAnsi="Arial"/>
                <w:noProof/>
              </w:rPr>
              <w:t>3.6.1.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Authentication</w:t>
            </w:r>
            <w:r w:rsidR="001F1E23">
              <w:rPr>
                <w:noProof/>
                <w:webHidden/>
              </w:rPr>
              <w:tab/>
            </w:r>
            <w:r w:rsidR="001F1E23">
              <w:rPr>
                <w:noProof/>
                <w:webHidden/>
              </w:rPr>
              <w:fldChar w:fldCharType="begin"/>
            </w:r>
            <w:r w:rsidR="001F1E23">
              <w:rPr>
                <w:noProof/>
                <w:webHidden/>
              </w:rPr>
              <w:instrText xml:space="preserve"> PAGEREF _Toc163991222 \h </w:instrText>
            </w:r>
            <w:r w:rsidR="001F1E23">
              <w:rPr>
                <w:noProof/>
                <w:webHidden/>
              </w:rPr>
            </w:r>
            <w:r w:rsidR="001F1E23">
              <w:rPr>
                <w:noProof/>
                <w:webHidden/>
              </w:rPr>
              <w:fldChar w:fldCharType="separate"/>
            </w:r>
            <w:r w:rsidR="001F1E23">
              <w:rPr>
                <w:noProof/>
                <w:webHidden/>
              </w:rPr>
              <w:t>29</w:t>
            </w:r>
            <w:r w:rsidR="001F1E23">
              <w:rPr>
                <w:noProof/>
                <w:webHidden/>
              </w:rPr>
              <w:fldChar w:fldCharType="end"/>
            </w:r>
          </w:hyperlink>
        </w:p>
        <w:p w14:paraId="62C4A9A6" w14:textId="359EC6B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3" w:history="1">
            <w:r w:rsidR="001F1E23" w:rsidRPr="00195AAF">
              <w:rPr>
                <w:rStyle w:val="Hiperhivatkozs"/>
                <w:rFonts w:ascii="Arial" w:hAnsi="Arial"/>
                <w:noProof/>
              </w:rPr>
              <w:t>3.6.2.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Hosting</w:t>
            </w:r>
            <w:r w:rsidR="001F1E23">
              <w:rPr>
                <w:noProof/>
                <w:webHidden/>
              </w:rPr>
              <w:tab/>
            </w:r>
            <w:r w:rsidR="001F1E23">
              <w:rPr>
                <w:noProof/>
                <w:webHidden/>
              </w:rPr>
              <w:fldChar w:fldCharType="begin"/>
            </w:r>
            <w:r w:rsidR="001F1E23">
              <w:rPr>
                <w:noProof/>
                <w:webHidden/>
              </w:rPr>
              <w:instrText xml:space="preserve"> PAGEREF _Toc163991223 \h </w:instrText>
            </w:r>
            <w:r w:rsidR="001F1E23">
              <w:rPr>
                <w:noProof/>
                <w:webHidden/>
              </w:rPr>
            </w:r>
            <w:r w:rsidR="001F1E23">
              <w:rPr>
                <w:noProof/>
                <w:webHidden/>
              </w:rPr>
              <w:fldChar w:fldCharType="separate"/>
            </w:r>
            <w:r w:rsidR="001F1E23">
              <w:rPr>
                <w:noProof/>
                <w:webHidden/>
              </w:rPr>
              <w:t>29</w:t>
            </w:r>
            <w:r w:rsidR="001F1E23">
              <w:rPr>
                <w:noProof/>
                <w:webHidden/>
              </w:rPr>
              <w:fldChar w:fldCharType="end"/>
            </w:r>
          </w:hyperlink>
        </w:p>
        <w:p w14:paraId="2DAD37CC" w14:textId="2A94E825"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4" w:history="1">
            <w:r w:rsidR="001F1E23" w:rsidRPr="00195AAF">
              <w:rPr>
                <w:rStyle w:val="Hiperhivatkozs"/>
                <w:rFonts w:ascii="Arial" w:hAnsi="Arial"/>
                <w:noProof/>
              </w:rPr>
              <w:t>3.6.3.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Firestore Database</w:t>
            </w:r>
            <w:r w:rsidR="001F1E23">
              <w:rPr>
                <w:noProof/>
                <w:webHidden/>
              </w:rPr>
              <w:tab/>
            </w:r>
            <w:r w:rsidR="001F1E23">
              <w:rPr>
                <w:noProof/>
                <w:webHidden/>
              </w:rPr>
              <w:fldChar w:fldCharType="begin"/>
            </w:r>
            <w:r w:rsidR="001F1E23">
              <w:rPr>
                <w:noProof/>
                <w:webHidden/>
              </w:rPr>
              <w:instrText xml:space="preserve"> PAGEREF _Toc163991224 \h </w:instrText>
            </w:r>
            <w:r w:rsidR="001F1E23">
              <w:rPr>
                <w:noProof/>
                <w:webHidden/>
              </w:rPr>
            </w:r>
            <w:r w:rsidR="001F1E23">
              <w:rPr>
                <w:noProof/>
                <w:webHidden/>
              </w:rPr>
              <w:fldChar w:fldCharType="separate"/>
            </w:r>
            <w:r w:rsidR="001F1E23">
              <w:rPr>
                <w:noProof/>
                <w:webHidden/>
              </w:rPr>
              <w:t>30</w:t>
            </w:r>
            <w:r w:rsidR="001F1E23">
              <w:rPr>
                <w:noProof/>
                <w:webHidden/>
              </w:rPr>
              <w:fldChar w:fldCharType="end"/>
            </w:r>
          </w:hyperlink>
        </w:p>
        <w:p w14:paraId="69425590" w14:textId="51DF1D2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5" w:history="1">
            <w:r w:rsidR="001F1E23" w:rsidRPr="00195AAF">
              <w:rPr>
                <w:rStyle w:val="Hiperhivatkozs"/>
                <w:rFonts w:ascii="Arial" w:hAnsi="Arial"/>
                <w:noProof/>
              </w:rPr>
              <w:t>3.6.4.</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Realtime Database</w:t>
            </w:r>
            <w:r w:rsidR="001F1E23">
              <w:rPr>
                <w:noProof/>
                <w:webHidden/>
              </w:rPr>
              <w:tab/>
            </w:r>
            <w:r w:rsidR="001F1E23">
              <w:rPr>
                <w:noProof/>
                <w:webHidden/>
              </w:rPr>
              <w:fldChar w:fldCharType="begin"/>
            </w:r>
            <w:r w:rsidR="001F1E23">
              <w:rPr>
                <w:noProof/>
                <w:webHidden/>
              </w:rPr>
              <w:instrText xml:space="preserve"> PAGEREF _Toc163991225 \h </w:instrText>
            </w:r>
            <w:r w:rsidR="001F1E23">
              <w:rPr>
                <w:noProof/>
                <w:webHidden/>
              </w:rPr>
            </w:r>
            <w:r w:rsidR="001F1E23">
              <w:rPr>
                <w:noProof/>
                <w:webHidden/>
              </w:rPr>
              <w:fldChar w:fldCharType="separate"/>
            </w:r>
            <w:r w:rsidR="001F1E23">
              <w:rPr>
                <w:noProof/>
                <w:webHidden/>
              </w:rPr>
              <w:t>31</w:t>
            </w:r>
            <w:r w:rsidR="001F1E23">
              <w:rPr>
                <w:noProof/>
                <w:webHidden/>
              </w:rPr>
              <w:fldChar w:fldCharType="end"/>
            </w:r>
          </w:hyperlink>
        </w:p>
        <w:p w14:paraId="30D967F4" w14:textId="32FB0C8A"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6" w:history="1">
            <w:r w:rsidR="001F1E23" w:rsidRPr="00195AAF">
              <w:rPr>
                <w:rStyle w:val="Hiperhivatkozs"/>
                <w:rFonts w:ascii="Arial" w:hAnsi="Arial"/>
                <w:noProof/>
              </w:rPr>
              <w:t>3.6.5.</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Storage</w:t>
            </w:r>
            <w:r w:rsidR="001F1E23">
              <w:rPr>
                <w:noProof/>
                <w:webHidden/>
              </w:rPr>
              <w:tab/>
            </w:r>
            <w:r w:rsidR="001F1E23">
              <w:rPr>
                <w:noProof/>
                <w:webHidden/>
              </w:rPr>
              <w:fldChar w:fldCharType="begin"/>
            </w:r>
            <w:r w:rsidR="001F1E23">
              <w:rPr>
                <w:noProof/>
                <w:webHidden/>
              </w:rPr>
              <w:instrText xml:space="preserve"> PAGEREF _Toc163991226 \h </w:instrText>
            </w:r>
            <w:r w:rsidR="001F1E23">
              <w:rPr>
                <w:noProof/>
                <w:webHidden/>
              </w:rPr>
            </w:r>
            <w:r w:rsidR="001F1E23">
              <w:rPr>
                <w:noProof/>
                <w:webHidden/>
              </w:rPr>
              <w:fldChar w:fldCharType="separate"/>
            </w:r>
            <w:r w:rsidR="001F1E23">
              <w:rPr>
                <w:noProof/>
                <w:webHidden/>
              </w:rPr>
              <w:t>31</w:t>
            </w:r>
            <w:r w:rsidR="001F1E23">
              <w:rPr>
                <w:noProof/>
                <w:webHidden/>
              </w:rPr>
              <w:fldChar w:fldCharType="end"/>
            </w:r>
          </w:hyperlink>
        </w:p>
        <w:p w14:paraId="1F75D209" w14:textId="315B2772"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7" w:history="1">
            <w:r w:rsidR="001F1E23" w:rsidRPr="00195AAF">
              <w:rPr>
                <w:rStyle w:val="Hiperhivatkozs"/>
                <w:noProof/>
                <w14:scene3d>
                  <w14:camera w14:prst="orthographicFront"/>
                  <w14:lightRig w14:rig="threePt" w14:dir="t">
                    <w14:rot w14:lat="0" w14:lon="0" w14:rev="0"/>
                  </w14:lightRig>
                </w14:scene3d>
              </w:rPr>
              <w:t>3.7.</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w:t>
            </w:r>
            <w:r w:rsidR="001F1E23">
              <w:rPr>
                <w:noProof/>
                <w:webHidden/>
              </w:rPr>
              <w:tab/>
            </w:r>
            <w:r w:rsidR="001F1E23">
              <w:rPr>
                <w:noProof/>
                <w:webHidden/>
              </w:rPr>
              <w:fldChar w:fldCharType="begin"/>
            </w:r>
            <w:r w:rsidR="001F1E23">
              <w:rPr>
                <w:noProof/>
                <w:webHidden/>
              </w:rPr>
              <w:instrText xml:space="preserve"> PAGEREF _Toc163991227 \h </w:instrText>
            </w:r>
            <w:r w:rsidR="001F1E23">
              <w:rPr>
                <w:noProof/>
                <w:webHidden/>
              </w:rPr>
            </w:r>
            <w:r w:rsidR="001F1E23">
              <w:rPr>
                <w:noProof/>
                <w:webHidden/>
              </w:rPr>
              <w:fldChar w:fldCharType="separate"/>
            </w:r>
            <w:r w:rsidR="001F1E23">
              <w:rPr>
                <w:noProof/>
                <w:webHidden/>
              </w:rPr>
              <w:t>32</w:t>
            </w:r>
            <w:r w:rsidR="001F1E23">
              <w:rPr>
                <w:noProof/>
                <w:webHidden/>
              </w:rPr>
              <w:fldChar w:fldCharType="end"/>
            </w:r>
          </w:hyperlink>
        </w:p>
        <w:p w14:paraId="0607674F" w14:textId="1059453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8" w:history="1">
            <w:r w:rsidR="001F1E23" w:rsidRPr="00195AAF">
              <w:rPr>
                <w:rStyle w:val="Hiperhivatkozs"/>
                <w:noProof/>
                <w14:scene3d>
                  <w14:camera w14:prst="orthographicFront"/>
                  <w14:lightRig w14:rig="threePt" w14:dir="t">
                    <w14:rot w14:lat="0" w14:lon="0" w14:rev="0"/>
                  </w14:lightRig>
                </w14:scene3d>
              </w:rPr>
              <w:t>3.8.</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Google Chrome, mint fejlesztői eszköz</w:t>
            </w:r>
            <w:r w:rsidR="001F1E23">
              <w:rPr>
                <w:noProof/>
                <w:webHidden/>
              </w:rPr>
              <w:tab/>
            </w:r>
            <w:r w:rsidR="001F1E23">
              <w:rPr>
                <w:noProof/>
                <w:webHidden/>
              </w:rPr>
              <w:fldChar w:fldCharType="begin"/>
            </w:r>
            <w:r w:rsidR="001F1E23">
              <w:rPr>
                <w:noProof/>
                <w:webHidden/>
              </w:rPr>
              <w:instrText xml:space="preserve"> PAGEREF _Toc163991228 \h </w:instrText>
            </w:r>
            <w:r w:rsidR="001F1E23">
              <w:rPr>
                <w:noProof/>
                <w:webHidden/>
              </w:rPr>
            </w:r>
            <w:r w:rsidR="001F1E23">
              <w:rPr>
                <w:noProof/>
                <w:webHidden/>
              </w:rPr>
              <w:fldChar w:fldCharType="separate"/>
            </w:r>
            <w:r w:rsidR="001F1E23">
              <w:rPr>
                <w:noProof/>
                <w:webHidden/>
              </w:rPr>
              <w:t>33</w:t>
            </w:r>
            <w:r w:rsidR="001F1E23">
              <w:rPr>
                <w:noProof/>
                <w:webHidden/>
              </w:rPr>
              <w:fldChar w:fldCharType="end"/>
            </w:r>
          </w:hyperlink>
        </w:p>
        <w:p w14:paraId="6512F27A" w14:textId="6A1CEE8E"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9" w:history="1">
            <w:r w:rsidR="001F1E23" w:rsidRPr="00195AAF">
              <w:rPr>
                <w:rStyle w:val="Hiperhivatkozs"/>
                <w:rFonts w:ascii="Arial" w:hAnsi="Arial"/>
                <w:noProof/>
              </w:rPr>
              <w:t>3.8.1.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Lighthouse</w:t>
            </w:r>
            <w:r w:rsidR="001F1E23">
              <w:rPr>
                <w:noProof/>
                <w:webHidden/>
              </w:rPr>
              <w:tab/>
            </w:r>
            <w:r w:rsidR="001F1E23">
              <w:rPr>
                <w:noProof/>
                <w:webHidden/>
              </w:rPr>
              <w:fldChar w:fldCharType="begin"/>
            </w:r>
            <w:r w:rsidR="001F1E23">
              <w:rPr>
                <w:noProof/>
                <w:webHidden/>
              </w:rPr>
              <w:instrText xml:space="preserve"> PAGEREF _Toc163991229 \h </w:instrText>
            </w:r>
            <w:r w:rsidR="001F1E23">
              <w:rPr>
                <w:noProof/>
                <w:webHidden/>
              </w:rPr>
            </w:r>
            <w:r w:rsidR="001F1E23">
              <w:rPr>
                <w:noProof/>
                <w:webHidden/>
              </w:rPr>
              <w:fldChar w:fldCharType="separate"/>
            </w:r>
            <w:r w:rsidR="001F1E23">
              <w:rPr>
                <w:noProof/>
                <w:webHidden/>
              </w:rPr>
              <w:t>33</w:t>
            </w:r>
            <w:r w:rsidR="001F1E23">
              <w:rPr>
                <w:noProof/>
                <w:webHidden/>
              </w:rPr>
              <w:fldChar w:fldCharType="end"/>
            </w:r>
          </w:hyperlink>
        </w:p>
        <w:p w14:paraId="22ED15AD" w14:textId="0E0E42F0"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0" w:history="1">
            <w:r w:rsidR="001F1E23" w:rsidRPr="00195AAF">
              <w:rPr>
                <w:rStyle w:val="Hiperhivatkozs"/>
                <w:rFonts w:ascii="Arial" w:hAnsi="Arial"/>
                <w:noProof/>
              </w:rPr>
              <w:t>3.8.2.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React fejleszői bővítmények</w:t>
            </w:r>
            <w:r w:rsidR="001F1E23">
              <w:rPr>
                <w:noProof/>
                <w:webHidden/>
              </w:rPr>
              <w:tab/>
            </w:r>
            <w:r w:rsidR="001F1E23">
              <w:rPr>
                <w:noProof/>
                <w:webHidden/>
              </w:rPr>
              <w:fldChar w:fldCharType="begin"/>
            </w:r>
            <w:r w:rsidR="001F1E23">
              <w:rPr>
                <w:noProof/>
                <w:webHidden/>
              </w:rPr>
              <w:instrText xml:space="preserve"> PAGEREF _Toc163991230 \h </w:instrText>
            </w:r>
            <w:r w:rsidR="001F1E23">
              <w:rPr>
                <w:noProof/>
                <w:webHidden/>
              </w:rPr>
            </w:r>
            <w:r w:rsidR="001F1E23">
              <w:rPr>
                <w:noProof/>
                <w:webHidden/>
              </w:rPr>
              <w:fldChar w:fldCharType="separate"/>
            </w:r>
            <w:r w:rsidR="001F1E23">
              <w:rPr>
                <w:noProof/>
                <w:webHidden/>
              </w:rPr>
              <w:t>34</w:t>
            </w:r>
            <w:r w:rsidR="001F1E23">
              <w:rPr>
                <w:noProof/>
                <w:webHidden/>
              </w:rPr>
              <w:fldChar w:fldCharType="end"/>
            </w:r>
          </w:hyperlink>
        </w:p>
        <w:p w14:paraId="7C656223" w14:textId="4A8CC48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31" w:history="1">
            <w:r w:rsidR="001F1E23" w:rsidRPr="00195AAF">
              <w:rPr>
                <w:rStyle w:val="Hiperhivatkozs"/>
                <w:noProof/>
                <w14:scene3d>
                  <w14:camera w14:prst="orthographicFront"/>
                  <w14:lightRig w14:rig="threePt" w14:dir="t">
                    <w14:rot w14:lat="0" w14:lon="0" w14:rev="0"/>
                  </w14:lightRig>
                </w14:scene3d>
              </w:rPr>
              <w:t>3.9.</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 kompatibilis operációs rendszerek</w:t>
            </w:r>
            <w:r w:rsidR="001F1E23">
              <w:rPr>
                <w:noProof/>
                <w:webHidden/>
              </w:rPr>
              <w:tab/>
            </w:r>
            <w:r w:rsidR="001F1E23">
              <w:rPr>
                <w:noProof/>
                <w:webHidden/>
              </w:rPr>
              <w:fldChar w:fldCharType="begin"/>
            </w:r>
            <w:r w:rsidR="001F1E23">
              <w:rPr>
                <w:noProof/>
                <w:webHidden/>
              </w:rPr>
              <w:instrText xml:space="preserve"> PAGEREF _Toc163991231 \h </w:instrText>
            </w:r>
            <w:r w:rsidR="001F1E23">
              <w:rPr>
                <w:noProof/>
                <w:webHidden/>
              </w:rPr>
            </w:r>
            <w:r w:rsidR="001F1E23">
              <w:rPr>
                <w:noProof/>
                <w:webHidden/>
              </w:rPr>
              <w:fldChar w:fldCharType="separate"/>
            </w:r>
            <w:r w:rsidR="001F1E23">
              <w:rPr>
                <w:noProof/>
                <w:webHidden/>
              </w:rPr>
              <w:t>35</w:t>
            </w:r>
            <w:r w:rsidR="001F1E23">
              <w:rPr>
                <w:noProof/>
                <w:webHidden/>
              </w:rPr>
              <w:fldChar w:fldCharType="end"/>
            </w:r>
          </w:hyperlink>
        </w:p>
        <w:p w14:paraId="5872E62E" w14:textId="486BD823"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2" w:history="1">
            <w:r w:rsidR="001F1E23" w:rsidRPr="00195AAF">
              <w:rPr>
                <w:rStyle w:val="Hiperhivatkozs"/>
                <w:rFonts w:ascii="Arial" w:hAnsi="Arial"/>
                <w:noProof/>
              </w:rPr>
              <w:t>3.9.1.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Android</w:t>
            </w:r>
            <w:r w:rsidR="001F1E23">
              <w:rPr>
                <w:noProof/>
                <w:webHidden/>
              </w:rPr>
              <w:tab/>
            </w:r>
            <w:r w:rsidR="001F1E23">
              <w:rPr>
                <w:noProof/>
                <w:webHidden/>
              </w:rPr>
              <w:fldChar w:fldCharType="begin"/>
            </w:r>
            <w:r w:rsidR="001F1E23">
              <w:rPr>
                <w:noProof/>
                <w:webHidden/>
              </w:rPr>
              <w:instrText xml:space="preserve"> PAGEREF _Toc163991232 \h </w:instrText>
            </w:r>
            <w:r w:rsidR="001F1E23">
              <w:rPr>
                <w:noProof/>
                <w:webHidden/>
              </w:rPr>
            </w:r>
            <w:r w:rsidR="001F1E23">
              <w:rPr>
                <w:noProof/>
                <w:webHidden/>
              </w:rPr>
              <w:fldChar w:fldCharType="separate"/>
            </w:r>
            <w:r w:rsidR="001F1E23">
              <w:rPr>
                <w:noProof/>
                <w:webHidden/>
              </w:rPr>
              <w:t>35</w:t>
            </w:r>
            <w:r w:rsidR="001F1E23">
              <w:rPr>
                <w:noProof/>
                <w:webHidden/>
              </w:rPr>
              <w:fldChar w:fldCharType="end"/>
            </w:r>
          </w:hyperlink>
        </w:p>
        <w:p w14:paraId="4AF54A27" w14:textId="300C1476"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3" w:history="1">
            <w:r w:rsidR="001F1E23" w:rsidRPr="00195AAF">
              <w:rPr>
                <w:rStyle w:val="Hiperhivatkozs"/>
                <w:rFonts w:ascii="Arial" w:hAnsi="Arial"/>
                <w:noProof/>
              </w:rPr>
              <w:t>3.9.2.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iOS</w:t>
            </w:r>
            <w:r w:rsidR="001F1E23">
              <w:rPr>
                <w:noProof/>
                <w:webHidden/>
              </w:rPr>
              <w:tab/>
            </w:r>
            <w:r w:rsidR="001F1E23">
              <w:rPr>
                <w:noProof/>
                <w:webHidden/>
              </w:rPr>
              <w:fldChar w:fldCharType="begin"/>
            </w:r>
            <w:r w:rsidR="001F1E23">
              <w:rPr>
                <w:noProof/>
                <w:webHidden/>
              </w:rPr>
              <w:instrText xml:space="preserve"> PAGEREF _Toc163991233 \h </w:instrText>
            </w:r>
            <w:r w:rsidR="001F1E23">
              <w:rPr>
                <w:noProof/>
                <w:webHidden/>
              </w:rPr>
            </w:r>
            <w:r w:rsidR="001F1E23">
              <w:rPr>
                <w:noProof/>
                <w:webHidden/>
              </w:rPr>
              <w:fldChar w:fldCharType="separate"/>
            </w:r>
            <w:r w:rsidR="001F1E23">
              <w:rPr>
                <w:noProof/>
                <w:webHidden/>
              </w:rPr>
              <w:t>36</w:t>
            </w:r>
            <w:r w:rsidR="001F1E23">
              <w:rPr>
                <w:noProof/>
                <w:webHidden/>
              </w:rPr>
              <w:fldChar w:fldCharType="end"/>
            </w:r>
          </w:hyperlink>
        </w:p>
        <w:p w14:paraId="3F2A9309" w14:textId="082674D8"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4" w:history="1">
            <w:r w:rsidR="001F1E23" w:rsidRPr="00195AAF">
              <w:rPr>
                <w:rStyle w:val="Hiperhivatkozs"/>
                <w:rFonts w:ascii="Arial" w:hAnsi="Arial"/>
                <w:noProof/>
              </w:rPr>
              <w:t>3.9.3.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Windows</w:t>
            </w:r>
            <w:r w:rsidR="001F1E23">
              <w:rPr>
                <w:noProof/>
                <w:webHidden/>
              </w:rPr>
              <w:tab/>
            </w:r>
            <w:r w:rsidR="001F1E23">
              <w:rPr>
                <w:noProof/>
                <w:webHidden/>
              </w:rPr>
              <w:fldChar w:fldCharType="begin"/>
            </w:r>
            <w:r w:rsidR="001F1E23">
              <w:rPr>
                <w:noProof/>
                <w:webHidden/>
              </w:rPr>
              <w:instrText xml:space="preserve"> PAGEREF _Toc163991234 \h </w:instrText>
            </w:r>
            <w:r w:rsidR="001F1E23">
              <w:rPr>
                <w:noProof/>
                <w:webHidden/>
              </w:rPr>
            </w:r>
            <w:r w:rsidR="001F1E23">
              <w:rPr>
                <w:noProof/>
                <w:webHidden/>
              </w:rPr>
              <w:fldChar w:fldCharType="separate"/>
            </w:r>
            <w:r w:rsidR="001F1E23">
              <w:rPr>
                <w:noProof/>
                <w:webHidden/>
              </w:rPr>
              <w:t>36</w:t>
            </w:r>
            <w:r w:rsidR="001F1E23">
              <w:rPr>
                <w:noProof/>
                <w:webHidden/>
              </w:rPr>
              <w:fldChar w:fldCharType="end"/>
            </w:r>
          </w:hyperlink>
        </w:p>
        <w:p w14:paraId="5F578414" w14:textId="0EFCC521"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35" w:history="1">
            <w:r w:rsidR="001F1E23" w:rsidRPr="00195AAF">
              <w:rPr>
                <w:rStyle w:val="Hiperhivatkozs"/>
                <w:rFonts w:ascii="Arial" w:hAnsi="Arial"/>
                <w:noProof/>
              </w:rPr>
              <w:t>4.</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Fejlesztői dokumentáció</w:t>
            </w:r>
            <w:r w:rsidR="001F1E23">
              <w:rPr>
                <w:noProof/>
                <w:webHidden/>
              </w:rPr>
              <w:tab/>
            </w:r>
            <w:r w:rsidR="001F1E23">
              <w:rPr>
                <w:noProof/>
                <w:webHidden/>
              </w:rPr>
              <w:fldChar w:fldCharType="begin"/>
            </w:r>
            <w:r w:rsidR="001F1E23">
              <w:rPr>
                <w:noProof/>
                <w:webHidden/>
              </w:rPr>
              <w:instrText xml:space="preserve"> PAGEREF _Toc163991235 \h </w:instrText>
            </w:r>
            <w:r w:rsidR="001F1E23">
              <w:rPr>
                <w:noProof/>
                <w:webHidden/>
              </w:rPr>
            </w:r>
            <w:r w:rsidR="001F1E23">
              <w:rPr>
                <w:noProof/>
                <w:webHidden/>
              </w:rPr>
              <w:fldChar w:fldCharType="separate"/>
            </w:r>
            <w:r w:rsidR="001F1E23">
              <w:rPr>
                <w:noProof/>
                <w:webHidden/>
              </w:rPr>
              <w:t>37</w:t>
            </w:r>
            <w:r w:rsidR="001F1E23">
              <w:rPr>
                <w:noProof/>
                <w:webHidden/>
              </w:rPr>
              <w:fldChar w:fldCharType="end"/>
            </w:r>
          </w:hyperlink>
        </w:p>
        <w:p w14:paraId="3B72DBDE" w14:textId="39B9086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36" w:history="1">
            <w:r w:rsidR="001F1E23" w:rsidRPr="00195AAF">
              <w:rPr>
                <w:rStyle w:val="Hiperhivatkozs"/>
                <w:noProof/>
                <w14:scene3d>
                  <w14:camera w14:prst="orthographicFront"/>
                  <w14:lightRig w14:rig="threePt" w14:dir="t">
                    <w14:rot w14:lat="0" w14:lon="0" w14:rev="0"/>
                  </w14:lightRig>
                </w14:scene3d>
              </w:rPr>
              <w:t>4.1.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Architektúra és technológiák</w:t>
            </w:r>
            <w:r w:rsidR="001F1E23">
              <w:rPr>
                <w:noProof/>
                <w:webHidden/>
              </w:rPr>
              <w:tab/>
            </w:r>
            <w:r w:rsidR="001F1E23">
              <w:rPr>
                <w:noProof/>
                <w:webHidden/>
              </w:rPr>
              <w:fldChar w:fldCharType="begin"/>
            </w:r>
            <w:r w:rsidR="001F1E23">
              <w:rPr>
                <w:noProof/>
                <w:webHidden/>
              </w:rPr>
              <w:instrText xml:space="preserve"> PAGEREF _Toc163991236 \h </w:instrText>
            </w:r>
            <w:r w:rsidR="001F1E23">
              <w:rPr>
                <w:noProof/>
                <w:webHidden/>
              </w:rPr>
            </w:r>
            <w:r w:rsidR="001F1E23">
              <w:rPr>
                <w:noProof/>
                <w:webHidden/>
              </w:rPr>
              <w:fldChar w:fldCharType="separate"/>
            </w:r>
            <w:r w:rsidR="001F1E23">
              <w:rPr>
                <w:noProof/>
                <w:webHidden/>
              </w:rPr>
              <w:t>37</w:t>
            </w:r>
            <w:r w:rsidR="001F1E23">
              <w:rPr>
                <w:noProof/>
                <w:webHidden/>
              </w:rPr>
              <w:fldChar w:fldCharType="end"/>
            </w:r>
          </w:hyperlink>
        </w:p>
        <w:p w14:paraId="40699D01" w14:textId="5A1E91F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7" w:history="1">
            <w:r w:rsidR="001F1E23" w:rsidRPr="00195AAF">
              <w:rPr>
                <w:rStyle w:val="Hiperhivatkozs"/>
                <w:rFonts w:ascii="Arial" w:hAnsi="Arial"/>
                <w:noProof/>
              </w:rPr>
              <w:t>4.1.1.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Frontend</w:t>
            </w:r>
            <w:r w:rsidR="001F1E23">
              <w:rPr>
                <w:noProof/>
                <w:webHidden/>
              </w:rPr>
              <w:tab/>
            </w:r>
            <w:r w:rsidR="001F1E23">
              <w:rPr>
                <w:noProof/>
                <w:webHidden/>
              </w:rPr>
              <w:fldChar w:fldCharType="begin"/>
            </w:r>
            <w:r w:rsidR="001F1E23">
              <w:rPr>
                <w:noProof/>
                <w:webHidden/>
              </w:rPr>
              <w:instrText xml:space="preserve"> PAGEREF _Toc163991237 \h </w:instrText>
            </w:r>
            <w:r w:rsidR="001F1E23">
              <w:rPr>
                <w:noProof/>
                <w:webHidden/>
              </w:rPr>
            </w:r>
            <w:r w:rsidR="001F1E23">
              <w:rPr>
                <w:noProof/>
                <w:webHidden/>
              </w:rPr>
              <w:fldChar w:fldCharType="separate"/>
            </w:r>
            <w:r w:rsidR="001F1E23">
              <w:rPr>
                <w:noProof/>
                <w:webHidden/>
              </w:rPr>
              <w:t>37</w:t>
            </w:r>
            <w:r w:rsidR="001F1E23">
              <w:rPr>
                <w:noProof/>
                <w:webHidden/>
              </w:rPr>
              <w:fldChar w:fldCharType="end"/>
            </w:r>
          </w:hyperlink>
        </w:p>
        <w:p w14:paraId="2EB90289" w14:textId="3948B631"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8" w:history="1">
            <w:r w:rsidR="001F1E23" w:rsidRPr="00195AAF">
              <w:rPr>
                <w:rStyle w:val="Hiperhivatkozs"/>
                <w:rFonts w:ascii="Arial" w:hAnsi="Arial"/>
                <w:noProof/>
              </w:rPr>
              <w:t>4.1.2.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Backend</w:t>
            </w:r>
            <w:r w:rsidR="001F1E23">
              <w:rPr>
                <w:noProof/>
                <w:webHidden/>
              </w:rPr>
              <w:tab/>
            </w:r>
            <w:r w:rsidR="001F1E23">
              <w:rPr>
                <w:noProof/>
                <w:webHidden/>
              </w:rPr>
              <w:fldChar w:fldCharType="begin"/>
            </w:r>
            <w:r w:rsidR="001F1E23">
              <w:rPr>
                <w:noProof/>
                <w:webHidden/>
              </w:rPr>
              <w:instrText xml:space="preserve"> PAGEREF _Toc163991238 \h </w:instrText>
            </w:r>
            <w:r w:rsidR="001F1E23">
              <w:rPr>
                <w:noProof/>
                <w:webHidden/>
              </w:rPr>
            </w:r>
            <w:r w:rsidR="001F1E23">
              <w:rPr>
                <w:noProof/>
                <w:webHidden/>
              </w:rPr>
              <w:fldChar w:fldCharType="separate"/>
            </w:r>
            <w:r w:rsidR="001F1E23">
              <w:rPr>
                <w:noProof/>
                <w:webHidden/>
              </w:rPr>
              <w:t>40</w:t>
            </w:r>
            <w:r w:rsidR="001F1E23">
              <w:rPr>
                <w:noProof/>
                <w:webHidden/>
              </w:rPr>
              <w:fldChar w:fldCharType="end"/>
            </w:r>
          </w:hyperlink>
        </w:p>
        <w:p w14:paraId="0AA30D13" w14:textId="48A8502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9" w:history="1">
            <w:r w:rsidR="001F1E23" w:rsidRPr="00195AAF">
              <w:rPr>
                <w:rStyle w:val="Hiperhivatkozs"/>
                <w:rFonts w:ascii="Arial" w:hAnsi="Arial"/>
                <w:noProof/>
              </w:rPr>
              <w:t>4.1.3.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API</w:t>
            </w:r>
            <w:r w:rsidR="001F1E23">
              <w:rPr>
                <w:noProof/>
                <w:webHidden/>
              </w:rPr>
              <w:tab/>
            </w:r>
            <w:r w:rsidR="001F1E23">
              <w:rPr>
                <w:noProof/>
                <w:webHidden/>
              </w:rPr>
              <w:fldChar w:fldCharType="begin"/>
            </w:r>
            <w:r w:rsidR="001F1E23">
              <w:rPr>
                <w:noProof/>
                <w:webHidden/>
              </w:rPr>
              <w:instrText xml:space="preserve"> PAGEREF _Toc163991239 \h </w:instrText>
            </w:r>
            <w:r w:rsidR="001F1E23">
              <w:rPr>
                <w:noProof/>
                <w:webHidden/>
              </w:rPr>
            </w:r>
            <w:r w:rsidR="001F1E23">
              <w:rPr>
                <w:noProof/>
                <w:webHidden/>
              </w:rPr>
              <w:fldChar w:fldCharType="separate"/>
            </w:r>
            <w:r w:rsidR="001F1E23">
              <w:rPr>
                <w:noProof/>
                <w:webHidden/>
              </w:rPr>
              <w:t>41</w:t>
            </w:r>
            <w:r w:rsidR="001F1E23">
              <w:rPr>
                <w:noProof/>
                <w:webHidden/>
              </w:rPr>
              <w:fldChar w:fldCharType="end"/>
            </w:r>
          </w:hyperlink>
        </w:p>
        <w:p w14:paraId="2C395A6F" w14:textId="1C7DEB3F"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0" w:history="1">
            <w:r w:rsidR="001F1E23" w:rsidRPr="00195AAF">
              <w:rPr>
                <w:rStyle w:val="Hiperhivatkozs"/>
                <w:noProof/>
                <w14:scene3d>
                  <w14:camera w14:prst="orthographicFront"/>
                  <w14:lightRig w14:rig="threePt" w14:dir="t">
                    <w14:rot w14:lat="0" w14:lon="0" w14:rev="0"/>
                  </w14:lightRig>
                </w14:scene3d>
              </w:rPr>
              <w:t>4.2.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Fejlesztői környezet beállítása és projekt konfigurálása</w:t>
            </w:r>
            <w:r w:rsidR="001F1E23">
              <w:rPr>
                <w:noProof/>
                <w:webHidden/>
              </w:rPr>
              <w:tab/>
            </w:r>
            <w:r w:rsidR="001F1E23">
              <w:rPr>
                <w:noProof/>
                <w:webHidden/>
              </w:rPr>
              <w:fldChar w:fldCharType="begin"/>
            </w:r>
            <w:r w:rsidR="001F1E23">
              <w:rPr>
                <w:noProof/>
                <w:webHidden/>
              </w:rPr>
              <w:instrText xml:space="preserve"> PAGEREF _Toc163991240 \h </w:instrText>
            </w:r>
            <w:r w:rsidR="001F1E23">
              <w:rPr>
                <w:noProof/>
                <w:webHidden/>
              </w:rPr>
            </w:r>
            <w:r w:rsidR="001F1E23">
              <w:rPr>
                <w:noProof/>
                <w:webHidden/>
              </w:rPr>
              <w:fldChar w:fldCharType="separate"/>
            </w:r>
            <w:r w:rsidR="001F1E23">
              <w:rPr>
                <w:noProof/>
                <w:webHidden/>
              </w:rPr>
              <w:t>43</w:t>
            </w:r>
            <w:r w:rsidR="001F1E23">
              <w:rPr>
                <w:noProof/>
                <w:webHidden/>
              </w:rPr>
              <w:fldChar w:fldCharType="end"/>
            </w:r>
          </w:hyperlink>
        </w:p>
        <w:p w14:paraId="2F4F2792" w14:textId="70DFDFB8"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41" w:history="1">
            <w:r w:rsidR="001F1E23" w:rsidRPr="00195AAF">
              <w:rPr>
                <w:rStyle w:val="Hiperhivatkozs"/>
                <w:rFonts w:ascii="Arial" w:hAnsi="Arial"/>
                <w:noProof/>
              </w:rPr>
              <w:t>4.2.1.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Projekt beállítása és build-elés</w:t>
            </w:r>
            <w:r w:rsidR="001F1E23">
              <w:rPr>
                <w:noProof/>
                <w:webHidden/>
              </w:rPr>
              <w:tab/>
            </w:r>
            <w:r w:rsidR="001F1E23">
              <w:rPr>
                <w:noProof/>
                <w:webHidden/>
              </w:rPr>
              <w:fldChar w:fldCharType="begin"/>
            </w:r>
            <w:r w:rsidR="001F1E23">
              <w:rPr>
                <w:noProof/>
                <w:webHidden/>
              </w:rPr>
              <w:instrText xml:space="preserve"> PAGEREF _Toc163991241 \h </w:instrText>
            </w:r>
            <w:r w:rsidR="001F1E23">
              <w:rPr>
                <w:noProof/>
                <w:webHidden/>
              </w:rPr>
            </w:r>
            <w:r w:rsidR="001F1E23">
              <w:rPr>
                <w:noProof/>
                <w:webHidden/>
              </w:rPr>
              <w:fldChar w:fldCharType="separate"/>
            </w:r>
            <w:r w:rsidR="001F1E23">
              <w:rPr>
                <w:noProof/>
                <w:webHidden/>
              </w:rPr>
              <w:t>43</w:t>
            </w:r>
            <w:r w:rsidR="001F1E23">
              <w:rPr>
                <w:noProof/>
                <w:webHidden/>
              </w:rPr>
              <w:fldChar w:fldCharType="end"/>
            </w:r>
          </w:hyperlink>
        </w:p>
        <w:p w14:paraId="0AADDE50" w14:textId="5009983F"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2" w:history="1">
            <w:r w:rsidR="001F1E23" w:rsidRPr="00195AAF">
              <w:rPr>
                <w:rStyle w:val="Hiperhivatkozs"/>
                <w:noProof/>
                <w14:scene3d>
                  <w14:camera w14:prst="orthographicFront"/>
                  <w14:lightRig w14:rig="threePt" w14:dir="t">
                    <w14:rot w14:lat="0" w14:lon="0" w14:rev="0"/>
                  </w14:lightRig>
                </w14:scene3d>
              </w:rPr>
              <w:t>4.3.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Adatreprezentáció</w:t>
            </w:r>
            <w:r w:rsidR="001F1E23">
              <w:rPr>
                <w:noProof/>
                <w:webHidden/>
              </w:rPr>
              <w:tab/>
            </w:r>
            <w:r w:rsidR="001F1E23">
              <w:rPr>
                <w:noProof/>
                <w:webHidden/>
              </w:rPr>
              <w:fldChar w:fldCharType="begin"/>
            </w:r>
            <w:r w:rsidR="001F1E23">
              <w:rPr>
                <w:noProof/>
                <w:webHidden/>
              </w:rPr>
              <w:instrText xml:space="preserve"> PAGEREF _Toc163991242 \h </w:instrText>
            </w:r>
            <w:r w:rsidR="001F1E23">
              <w:rPr>
                <w:noProof/>
                <w:webHidden/>
              </w:rPr>
            </w:r>
            <w:r w:rsidR="001F1E23">
              <w:rPr>
                <w:noProof/>
                <w:webHidden/>
              </w:rPr>
              <w:fldChar w:fldCharType="separate"/>
            </w:r>
            <w:r w:rsidR="001F1E23">
              <w:rPr>
                <w:noProof/>
                <w:webHidden/>
              </w:rPr>
              <w:t>44</w:t>
            </w:r>
            <w:r w:rsidR="001F1E23">
              <w:rPr>
                <w:noProof/>
                <w:webHidden/>
              </w:rPr>
              <w:fldChar w:fldCharType="end"/>
            </w:r>
          </w:hyperlink>
        </w:p>
        <w:p w14:paraId="4B366779" w14:textId="44EC465C"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3" w:history="1">
            <w:r w:rsidR="001F1E23" w:rsidRPr="00195AAF">
              <w:rPr>
                <w:rStyle w:val="Hiperhivatkozs"/>
                <w:noProof/>
                <w14:scene3d>
                  <w14:camera w14:prst="orthographicFront"/>
                  <w14:lightRig w14:rig="threePt" w14:dir="t">
                    <w14:rot w14:lat="0" w14:lon="0" w14:rev="0"/>
                  </w14:lightRig>
                </w14:scene3d>
              </w:rPr>
              <w:t>4.4.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Időpont foglalás működése</w:t>
            </w:r>
            <w:r w:rsidR="001F1E23">
              <w:rPr>
                <w:noProof/>
                <w:webHidden/>
              </w:rPr>
              <w:tab/>
            </w:r>
            <w:r w:rsidR="001F1E23">
              <w:rPr>
                <w:noProof/>
                <w:webHidden/>
              </w:rPr>
              <w:fldChar w:fldCharType="begin"/>
            </w:r>
            <w:r w:rsidR="001F1E23">
              <w:rPr>
                <w:noProof/>
                <w:webHidden/>
              </w:rPr>
              <w:instrText xml:space="preserve"> PAGEREF _Toc163991243 \h </w:instrText>
            </w:r>
            <w:r w:rsidR="001F1E23">
              <w:rPr>
                <w:noProof/>
                <w:webHidden/>
              </w:rPr>
            </w:r>
            <w:r w:rsidR="001F1E23">
              <w:rPr>
                <w:noProof/>
                <w:webHidden/>
              </w:rPr>
              <w:fldChar w:fldCharType="separate"/>
            </w:r>
            <w:r w:rsidR="001F1E23">
              <w:rPr>
                <w:noProof/>
                <w:webHidden/>
              </w:rPr>
              <w:t>45</w:t>
            </w:r>
            <w:r w:rsidR="001F1E23">
              <w:rPr>
                <w:noProof/>
                <w:webHidden/>
              </w:rPr>
              <w:fldChar w:fldCharType="end"/>
            </w:r>
          </w:hyperlink>
        </w:p>
        <w:p w14:paraId="012C6095" w14:textId="13D4B59D"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4" w:history="1">
            <w:r w:rsidR="001F1E23" w:rsidRPr="00195AAF">
              <w:rPr>
                <w:rStyle w:val="Hiperhivatkozs"/>
                <w:noProof/>
                <w14:scene3d>
                  <w14:camera w14:prst="orthographicFront"/>
                  <w14:lightRig w14:rig="threePt" w14:dir="t">
                    <w14:rot w14:lat="0" w14:lon="0" w14:rev="0"/>
                  </w14:lightRig>
                </w14:scene3d>
              </w:rPr>
              <w:t>4.5.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Tárgy kölcsönzés működése</w:t>
            </w:r>
            <w:r w:rsidR="001F1E23">
              <w:rPr>
                <w:noProof/>
                <w:webHidden/>
              </w:rPr>
              <w:tab/>
            </w:r>
            <w:r w:rsidR="001F1E23">
              <w:rPr>
                <w:noProof/>
                <w:webHidden/>
              </w:rPr>
              <w:fldChar w:fldCharType="begin"/>
            </w:r>
            <w:r w:rsidR="001F1E23">
              <w:rPr>
                <w:noProof/>
                <w:webHidden/>
              </w:rPr>
              <w:instrText xml:space="preserve"> PAGEREF _Toc163991244 \h </w:instrText>
            </w:r>
            <w:r w:rsidR="001F1E23">
              <w:rPr>
                <w:noProof/>
                <w:webHidden/>
              </w:rPr>
            </w:r>
            <w:r w:rsidR="001F1E23">
              <w:rPr>
                <w:noProof/>
                <w:webHidden/>
              </w:rPr>
              <w:fldChar w:fldCharType="separate"/>
            </w:r>
            <w:r w:rsidR="001F1E23">
              <w:rPr>
                <w:noProof/>
                <w:webHidden/>
              </w:rPr>
              <w:t>46</w:t>
            </w:r>
            <w:r w:rsidR="001F1E23">
              <w:rPr>
                <w:noProof/>
                <w:webHidden/>
              </w:rPr>
              <w:fldChar w:fldCharType="end"/>
            </w:r>
          </w:hyperlink>
        </w:p>
        <w:p w14:paraId="1E81DC85" w14:textId="79EEAD6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5" w:history="1">
            <w:r w:rsidR="001F1E23" w:rsidRPr="00195AAF">
              <w:rPr>
                <w:rStyle w:val="Hiperhivatkozs"/>
                <w:noProof/>
                <w14:scene3d>
                  <w14:camera w14:prst="orthographicFront"/>
                  <w14:lightRig w14:rig="threePt" w14:dir="t">
                    <w14:rot w14:lat="0" w14:lon="0" w14:rev="0"/>
                  </w14:lightRig>
                </w14:scene3d>
              </w:rPr>
              <w:t>4.6.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Tesztelés és karbantartás</w:t>
            </w:r>
            <w:r w:rsidR="001F1E23">
              <w:rPr>
                <w:noProof/>
                <w:webHidden/>
              </w:rPr>
              <w:tab/>
            </w:r>
            <w:r w:rsidR="001F1E23">
              <w:rPr>
                <w:noProof/>
                <w:webHidden/>
              </w:rPr>
              <w:fldChar w:fldCharType="begin"/>
            </w:r>
            <w:r w:rsidR="001F1E23">
              <w:rPr>
                <w:noProof/>
                <w:webHidden/>
              </w:rPr>
              <w:instrText xml:space="preserve"> PAGEREF _Toc163991245 \h </w:instrText>
            </w:r>
            <w:r w:rsidR="001F1E23">
              <w:rPr>
                <w:noProof/>
                <w:webHidden/>
              </w:rPr>
            </w:r>
            <w:r w:rsidR="001F1E23">
              <w:rPr>
                <w:noProof/>
                <w:webHidden/>
              </w:rPr>
              <w:fldChar w:fldCharType="separate"/>
            </w:r>
            <w:r w:rsidR="001F1E23">
              <w:rPr>
                <w:noProof/>
                <w:webHidden/>
              </w:rPr>
              <w:t>46</w:t>
            </w:r>
            <w:r w:rsidR="001F1E23">
              <w:rPr>
                <w:noProof/>
                <w:webHidden/>
              </w:rPr>
              <w:fldChar w:fldCharType="end"/>
            </w:r>
          </w:hyperlink>
        </w:p>
        <w:p w14:paraId="76F58A1E" w14:textId="08C549F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6" w:history="1">
            <w:r w:rsidR="001F1E23" w:rsidRPr="00195AAF">
              <w:rPr>
                <w:rStyle w:val="Hiperhivatkozs"/>
                <w:noProof/>
                <w14:scene3d>
                  <w14:camera w14:prst="orthographicFront"/>
                  <w14:lightRig w14:rig="threePt" w14:dir="t">
                    <w14:rot w14:lat="0" w14:lon="0" w14:rev="0"/>
                  </w14:lightRig>
                </w14:scene3d>
              </w:rPr>
              <w:t>4.7.</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Továbbfejlesztési lehetőségek</w:t>
            </w:r>
            <w:r w:rsidR="001F1E23">
              <w:rPr>
                <w:noProof/>
                <w:webHidden/>
              </w:rPr>
              <w:tab/>
            </w:r>
            <w:r w:rsidR="001F1E23">
              <w:rPr>
                <w:noProof/>
                <w:webHidden/>
              </w:rPr>
              <w:fldChar w:fldCharType="begin"/>
            </w:r>
            <w:r w:rsidR="001F1E23">
              <w:rPr>
                <w:noProof/>
                <w:webHidden/>
              </w:rPr>
              <w:instrText xml:space="preserve"> PAGEREF _Toc163991246 \h </w:instrText>
            </w:r>
            <w:r w:rsidR="001F1E23">
              <w:rPr>
                <w:noProof/>
                <w:webHidden/>
              </w:rPr>
            </w:r>
            <w:r w:rsidR="001F1E23">
              <w:rPr>
                <w:noProof/>
                <w:webHidden/>
              </w:rPr>
              <w:fldChar w:fldCharType="separate"/>
            </w:r>
            <w:r w:rsidR="001F1E23">
              <w:rPr>
                <w:noProof/>
                <w:webHidden/>
              </w:rPr>
              <w:t>47</w:t>
            </w:r>
            <w:r w:rsidR="001F1E23">
              <w:rPr>
                <w:noProof/>
                <w:webHidden/>
              </w:rPr>
              <w:fldChar w:fldCharType="end"/>
            </w:r>
          </w:hyperlink>
        </w:p>
        <w:p w14:paraId="44C0A842" w14:textId="7751FF08"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47" w:history="1">
            <w:r w:rsidR="001F1E23" w:rsidRPr="00195AAF">
              <w:rPr>
                <w:rStyle w:val="Hiperhivatkozs"/>
                <w:rFonts w:ascii="Arial" w:hAnsi="Arial"/>
                <w:noProof/>
              </w:rPr>
              <w:t>5.</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Felhasználói dokumentáció</w:t>
            </w:r>
            <w:r w:rsidR="001F1E23">
              <w:rPr>
                <w:noProof/>
                <w:webHidden/>
              </w:rPr>
              <w:tab/>
            </w:r>
            <w:r w:rsidR="001F1E23">
              <w:rPr>
                <w:noProof/>
                <w:webHidden/>
              </w:rPr>
              <w:fldChar w:fldCharType="begin"/>
            </w:r>
            <w:r w:rsidR="001F1E23">
              <w:rPr>
                <w:noProof/>
                <w:webHidden/>
              </w:rPr>
              <w:instrText xml:space="preserve"> PAGEREF _Toc163991247 \h </w:instrText>
            </w:r>
            <w:r w:rsidR="001F1E23">
              <w:rPr>
                <w:noProof/>
                <w:webHidden/>
              </w:rPr>
            </w:r>
            <w:r w:rsidR="001F1E23">
              <w:rPr>
                <w:noProof/>
                <w:webHidden/>
              </w:rPr>
              <w:fldChar w:fldCharType="separate"/>
            </w:r>
            <w:r w:rsidR="001F1E23">
              <w:rPr>
                <w:noProof/>
                <w:webHidden/>
              </w:rPr>
              <w:t>48</w:t>
            </w:r>
            <w:r w:rsidR="001F1E23">
              <w:rPr>
                <w:noProof/>
                <w:webHidden/>
              </w:rPr>
              <w:fldChar w:fldCharType="end"/>
            </w:r>
          </w:hyperlink>
        </w:p>
        <w:p w14:paraId="2E03B7E1" w14:textId="3F5A1132"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8" w:history="1">
            <w:r w:rsidR="001F1E23" w:rsidRPr="00195AAF">
              <w:rPr>
                <w:rStyle w:val="Hiperhivatkozs"/>
                <w:noProof/>
                <w14:scene3d>
                  <w14:camera w14:prst="orthographicFront"/>
                  <w14:lightRig w14:rig="threePt" w14:dir="t">
                    <w14:rot w14:lat="0" w14:lon="0" w14:rev="0"/>
                  </w14:lightRig>
                </w14:scene3d>
              </w:rPr>
              <w:t>5.1.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Webalkalmazás elérése és telepítés</w:t>
            </w:r>
            <w:r w:rsidR="001F1E23">
              <w:rPr>
                <w:noProof/>
                <w:webHidden/>
              </w:rPr>
              <w:tab/>
            </w:r>
            <w:r w:rsidR="001F1E23">
              <w:rPr>
                <w:noProof/>
                <w:webHidden/>
              </w:rPr>
              <w:fldChar w:fldCharType="begin"/>
            </w:r>
            <w:r w:rsidR="001F1E23">
              <w:rPr>
                <w:noProof/>
                <w:webHidden/>
              </w:rPr>
              <w:instrText xml:space="preserve"> PAGEREF _Toc163991248 \h </w:instrText>
            </w:r>
            <w:r w:rsidR="001F1E23">
              <w:rPr>
                <w:noProof/>
                <w:webHidden/>
              </w:rPr>
            </w:r>
            <w:r w:rsidR="001F1E23">
              <w:rPr>
                <w:noProof/>
                <w:webHidden/>
              </w:rPr>
              <w:fldChar w:fldCharType="separate"/>
            </w:r>
            <w:r w:rsidR="001F1E23">
              <w:rPr>
                <w:noProof/>
                <w:webHidden/>
              </w:rPr>
              <w:t>48</w:t>
            </w:r>
            <w:r w:rsidR="001F1E23">
              <w:rPr>
                <w:noProof/>
                <w:webHidden/>
              </w:rPr>
              <w:fldChar w:fldCharType="end"/>
            </w:r>
          </w:hyperlink>
        </w:p>
        <w:p w14:paraId="5FB20CA7" w14:textId="2B3AF5FB"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9" w:history="1">
            <w:r w:rsidR="001F1E23" w:rsidRPr="00195AAF">
              <w:rPr>
                <w:rStyle w:val="Hiperhivatkozs"/>
                <w:noProof/>
                <w14:scene3d>
                  <w14:camera w14:prst="orthographicFront"/>
                  <w14:lightRig w14:rig="threePt" w14:dir="t">
                    <w14:rot w14:lat="0" w14:lon="0" w14:rev="0"/>
                  </w14:lightRig>
                </w14:scene3d>
              </w:rPr>
              <w:t>5.2.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Felhasználói felület és bejelentkezés</w:t>
            </w:r>
            <w:r w:rsidR="001F1E23">
              <w:rPr>
                <w:noProof/>
                <w:webHidden/>
              </w:rPr>
              <w:tab/>
            </w:r>
            <w:r w:rsidR="001F1E23">
              <w:rPr>
                <w:noProof/>
                <w:webHidden/>
              </w:rPr>
              <w:fldChar w:fldCharType="begin"/>
            </w:r>
            <w:r w:rsidR="001F1E23">
              <w:rPr>
                <w:noProof/>
                <w:webHidden/>
              </w:rPr>
              <w:instrText xml:space="preserve"> PAGEREF _Toc163991249 \h </w:instrText>
            </w:r>
            <w:r w:rsidR="001F1E23">
              <w:rPr>
                <w:noProof/>
                <w:webHidden/>
              </w:rPr>
            </w:r>
            <w:r w:rsidR="001F1E23">
              <w:rPr>
                <w:noProof/>
                <w:webHidden/>
              </w:rPr>
              <w:fldChar w:fldCharType="separate"/>
            </w:r>
            <w:r w:rsidR="001F1E23">
              <w:rPr>
                <w:noProof/>
                <w:webHidden/>
              </w:rPr>
              <w:t>49</w:t>
            </w:r>
            <w:r w:rsidR="001F1E23">
              <w:rPr>
                <w:noProof/>
                <w:webHidden/>
              </w:rPr>
              <w:fldChar w:fldCharType="end"/>
            </w:r>
          </w:hyperlink>
        </w:p>
        <w:p w14:paraId="4C9C3B4F" w14:textId="34B98EE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0" w:history="1">
            <w:r w:rsidR="001F1E23" w:rsidRPr="00195AAF">
              <w:rPr>
                <w:rStyle w:val="Hiperhivatkozs"/>
                <w:noProof/>
                <w14:scene3d>
                  <w14:camera w14:prst="orthographicFront"/>
                  <w14:lightRig w14:rig="threePt" w14:dir="t">
                    <w14:rot w14:lat="0" w14:lon="0" w14:rev="0"/>
                  </w14:lightRig>
                </w14:scene3d>
              </w:rPr>
              <w:t>5.3.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Időpont foglalás</w:t>
            </w:r>
            <w:r w:rsidR="001F1E23">
              <w:rPr>
                <w:noProof/>
                <w:webHidden/>
              </w:rPr>
              <w:tab/>
            </w:r>
            <w:r w:rsidR="001F1E23">
              <w:rPr>
                <w:noProof/>
                <w:webHidden/>
              </w:rPr>
              <w:fldChar w:fldCharType="begin"/>
            </w:r>
            <w:r w:rsidR="001F1E23">
              <w:rPr>
                <w:noProof/>
                <w:webHidden/>
              </w:rPr>
              <w:instrText xml:space="preserve"> PAGEREF _Toc163991250 \h </w:instrText>
            </w:r>
            <w:r w:rsidR="001F1E23">
              <w:rPr>
                <w:noProof/>
                <w:webHidden/>
              </w:rPr>
            </w:r>
            <w:r w:rsidR="001F1E23">
              <w:rPr>
                <w:noProof/>
                <w:webHidden/>
              </w:rPr>
              <w:fldChar w:fldCharType="separate"/>
            </w:r>
            <w:r w:rsidR="001F1E23">
              <w:rPr>
                <w:noProof/>
                <w:webHidden/>
              </w:rPr>
              <w:t>52</w:t>
            </w:r>
            <w:r w:rsidR="001F1E23">
              <w:rPr>
                <w:noProof/>
                <w:webHidden/>
              </w:rPr>
              <w:fldChar w:fldCharType="end"/>
            </w:r>
          </w:hyperlink>
        </w:p>
        <w:p w14:paraId="209C1AF8" w14:textId="497D83C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1" w:history="1">
            <w:r w:rsidR="001F1E23" w:rsidRPr="00195AAF">
              <w:rPr>
                <w:rStyle w:val="Hiperhivatkozs"/>
                <w:noProof/>
                <w14:scene3d>
                  <w14:camera w14:prst="orthographicFront"/>
                  <w14:lightRig w14:rig="threePt" w14:dir="t">
                    <w14:rot w14:lat="0" w14:lon="0" w14:rev="0"/>
                  </w14:lightRig>
                </w14:scene3d>
              </w:rPr>
              <w:t>5.4.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Tárgy kölcsönzés</w:t>
            </w:r>
            <w:r w:rsidR="001F1E23">
              <w:rPr>
                <w:noProof/>
                <w:webHidden/>
              </w:rPr>
              <w:tab/>
            </w:r>
            <w:r w:rsidR="001F1E23">
              <w:rPr>
                <w:noProof/>
                <w:webHidden/>
              </w:rPr>
              <w:fldChar w:fldCharType="begin"/>
            </w:r>
            <w:r w:rsidR="001F1E23">
              <w:rPr>
                <w:noProof/>
                <w:webHidden/>
              </w:rPr>
              <w:instrText xml:space="preserve"> PAGEREF _Toc163991251 \h </w:instrText>
            </w:r>
            <w:r w:rsidR="001F1E23">
              <w:rPr>
                <w:noProof/>
                <w:webHidden/>
              </w:rPr>
            </w:r>
            <w:r w:rsidR="001F1E23">
              <w:rPr>
                <w:noProof/>
                <w:webHidden/>
              </w:rPr>
              <w:fldChar w:fldCharType="separate"/>
            </w:r>
            <w:r w:rsidR="001F1E23">
              <w:rPr>
                <w:noProof/>
                <w:webHidden/>
              </w:rPr>
              <w:t>52</w:t>
            </w:r>
            <w:r w:rsidR="001F1E23">
              <w:rPr>
                <w:noProof/>
                <w:webHidden/>
              </w:rPr>
              <w:fldChar w:fldCharType="end"/>
            </w:r>
          </w:hyperlink>
        </w:p>
        <w:p w14:paraId="1FC36AB2" w14:textId="0DC945B3"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2" w:history="1">
            <w:r w:rsidR="001F1E23" w:rsidRPr="00195AAF">
              <w:rPr>
                <w:rStyle w:val="Hiperhivatkozs"/>
                <w:noProof/>
                <w14:scene3d>
                  <w14:camera w14:prst="orthographicFront"/>
                  <w14:lightRig w14:rig="threePt" w14:dir="t">
                    <w14:rot w14:lat="0" w14:lon="0" w14:rev="0"/>
                  </w14:lightRig>
                </w14:scene3d>
              </w:rPr>
              <w:t>5.5.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Admin felület</w:t>
            </w:r>
            <w:r w:rsidR="001F1E23">
              <w:rPr>
                <w:noProof/>
                <w:webHidden/>
              </w:rPr>
              <w:tab/>
            </w:r>
            <w:r w:rsidR="001F1E23">
              <w:rPr>
                <w:noProof/>
                <w:webHidden/>
              </w:rPr>
              <w:fldChar w:fldCharType="begin"/>
            </w:r>
            <w:r w:rsidR="001F1E23">
              <w:rPr>
                <w:noProof/>
                <w:webHidden/>
              </w:rPr>
              <w:instrText xml:space="preserve"> PAGEREF _Toc163991252 \h </w:instrText>
            </w:r>
            <w:r w:rsidR="001F1E23">
              <w:rPr>
                <w:noProof/>
                <w:webHidden/>
              </w:rPr>
            </w:r>
            <w:r w:rsidR="001F1E23">
              <w:rPr>
                <w:noProof/>
                <w:webHidden/>
              </w:rPr>
              <w:fldChar w:fldCharType="separate"/>
            </w:r>
            <w:r w:rsidR="001F1E23">
              <w:rPr>
                <w:noProof/>
                <w:webHidden/>
              </w:rPr>
              <w:t>52</w:t>
            </w:r>
            <w:r w:rsidR="001F1E23">
              <w:rPr>
                <w:noProof/>
                <w:webHidden/>
              </w:rPr>
              <w:fldChar w:fldCharType="end"/>
            </w:r>
          </w:hyperlink>
        </w:p>
        <w:p w14:paraId="26E0F6E6" w14:textId="5FEDDDA0"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53" w:history="1">
            <w:r w:rsidR="001F1E23" w:rsidRPr="00195AAF">
              <w:rPr>
                <w:rStyle w:val="Hiperhivatkozs"/>
                <w:rFonts w:ascii="Arial" w:hAnsi="Arial"/>
                <w:noProof/>
              </w:rPr>
              <w:t>6.</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Irodalomjegyzék</w:t>
            </w:r>
            <w:r w:rsidR="001F1E23">
              <w:rPr>
                <w:noProof/>
                <w:webHidden/>
              </w:rPr>
              <w:tab/>
            </w:r>
            <w:r w:rsidR="001F1E23">
              <w:rPr>
                <w:noProof/>
                <w:webHidden/>
              </w:rPr>
              <w:fldChar w:fldCharType="begin"/>
            </w:r>
            <w:r w:rsidR="001F1E23">
              <w:rPr>
                <w:noProof/>
                <w:webHidden/>
              </w:rPr>
              <w:instrText xml:space="preserve"> PAGEREF _Toc163991253 \h </w:instrText>
            </w:r>
            <w:r w:rsidR="001F1E23">
              <w:rPr>
                <w:noProof/>
                <w:webHidden/>
              </w:rPr>
            </w:r>
            <w:r w:rsidR="001F1E23">
              <w:rPr>
                <w:noProof/>
                <w:webHidden/>
              </w:rPr>
              <w:fldChar w:fldCharType="separate"/>
            </w:r>
            <w:r w:rsidR="001F1E23">
              <w:rPr>
                <w:noProof/>
                <w:webHidden/>
              </w:rPr>
              <w:t>53</w:t>
            </w:r>
            <w:r w:rsidR="001F1E23">
              <w:rPr>
                <w:noProof/>
                <w:webHidden/>
              </w:rPr>
              <w:fldChar w:fldCharType="end"/>
            </w:r>
          </w:hyperlink>
        </w:p>
        <w:p w14:paraId="1F6C8CEE" w14:textId="602B9D8E"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54" w:history="1">
            <w:r w:rsidR="001F1E23" w:rsidRPr="00195AAF">
              <w:rPr>
                <w:rStyle w:val="Hiperhivatkozs"/>
                <w:noProof/>
              </w:rPr>
              <w:t>Mellékletek</w:t>
            </w:r>
            <w:r w:rsidR="001F1E23">
              <w:rPr>
                <w:noProof/>
                <w:webHidden/>
              </w:rPr>
              <w:tab/>
            </w:r>
            <w:r w:rsidR="001F1E23">
              <w:rPr>
                <w:noProof/>
                <w:webHidden/>
              </w:rPr>
              <w:fldChar w:fldCharType="begin"/>
            </w:r>
            <w:r w:rsidR="001F1E23">
              <w:rPr>
                <w:noProof/>
                <w:webHidden/>
              </w:rPr>
              <w:instrText xml:space="preserve"> PAGEREF _Toc163991254 \h </w:instrText>
            </w:r>
            <w:r w:rsidR="001F1E23">
              <w:rPr>
                <w:noProof/>
                <w:webHidden/>
              </w:rPr>
            </w:r>
            <w:r w:rsidR="001F1E23">
              <w:rPr>
                <w:noProof/>
                <w:webHidden/>
              </w:rPr>
              <w:fldChar w:fldCharType="separate"/>
            </w:r>
            <w:r w:rsidR="001F1E23">
              <w:rPr>
                <w:noProof/>
                <w:webHidden/>
              </w:rPr>
              <w:t>54</w:t>
            </w:r>
            <w:r w:rsidR="001F1E23">
              <w:rPr>
                <w:noProof/>
                <w:webHidden/>
              </w:rPr>
              <w:fldChar w:fldCharType="end"/>
            </w:r>
          </w:hyperlink>
        </w:p>
        <w:p w14:paraId="77776ABA" w14:textId="226742DB" w:rsidR="00674F6E" w:rsidRDefault="00674F6E">
          <w:r>
            <w:rPr>
              <w:b/>
              <w:bCs/>
            </w:rPr>
            <w:fldChar w:fldCharType="end"/>
          </w:r>
        </w:p>
      </w:sdtContent>
    </w:sdt>
    <w:p w14:paraId="3B464EAB" w14:textId="77777777" w:rsidR="00842554" w:rsidRDefault="00842554" w:rsidP="00842554">
      <w:pPr>
        <w:tabs>
          <w:tab w:val="left" w:pos="1220"/>
        </w:tabs>
        <w:sectPr w:rsidR="00842554" w:rsidSect="00A36EBF">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6399119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r>
              <w:t>Artificial Intelligence (Mesterséges Intelligencia)</w:t>
            </w:r>
          </w:p>
        </w:tc>
      </w:tr>
      <w:tr w:rsidR="00250DAD" w14:paraId="4B1A6B80" w14:textId="77777777" w:rsidTr="00250DAD">
        <w:tc>
          <w:tcPr>
            <w:tcW w:w="1129" w:type="dxa"/>
          </w:tcPr>
          <w:p w14:paraId="1F560D32" w14:textId="77777777" w:rsidR="00250DAD" w:rsidRDefault="00764FF6" w:rsidP="00764FF6">
            <w:pPr>
              <w:spacing w:after="160" w:line="259" w:lineRule="auto"/>
              <w:ind w:firstLine="0"/>
              <w:jc w:val="right"/>
            </w:pPr>
            <w:r>
              <w:t>GPU:</w:t>
            </w:r>
          </w:p>
        </w:tc>
        <w:tc>
          <w:tcPr>
            <w:tcW w:w="7513" w:type="dxa"/>
          </w:tcPr>
          <w:p w14:paraId="43450D42" w14:textId="77777777" w:rsidR="00250DAD" w:rsidRDefault="00764FF6">
            <w:pPr>
              <w:spacing w:after="160" w:line="259" w:lineRule="auto"/>
              <w:ind w:firstLine="0"/>
              <w:jc w:val="left"/>
            </w:pPr>
            <w:r>
              <w:t>Graphical Processing Unit (Grafikus Processzor / Grafikus Feldolgozó Egység)</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r w:rsidRPr="00764FF6">
              <w:t>Application Programming Interface (Alkalmazásprogramozási Felület)</w:t>
            </w:r>
          </w:p>
        </w:tc>
      </w:tr>
      <w:tr w:rsidR="00250DAD" w14:paraId="2F4A1B56" w14:textId="77777777" w:rsidTr="00250DAD">
        <w:tc>
          <w:tcPr>
            <w:tcW w:w="1129" w:type="dxa"/>
          </w:tcPr>
          <w:p w14:paraId="087E5D9D" w14:textId="77777777" w:rsidR="00250DAD" w:rsidRDefault="00764FF6" w:rsidP="00764FF6">
            <w:pPr>
              <w:spacing w:after="160" w:line="259" w:lineRule="auto"/>
              <w:ind w:firstLine="0"/>
              <w:jc w:val="right"/>
            </w:pPr>
            <w:r>
              <w:t>CPU:</w:t>
            </w:r>
          </w:p>
        </w:tc>
        <w:tc>
          <w:tcPr>
            <w:tcW w:w="7513" w:type="dxa"/>
          </w:tcPr>
          <w:p w14:paraId="72D9F99E" w14:textId="77777777" w:rsidR="00250DAD" w:rsidRDefault="00764FF6">
            <w:pPr>
              <w:spacing w:after="160" w:line="259" w:lineRule="auto"/>
              <w:ind w:firstLine="0"/>
              <w:jc w:val="left"/>
            </w:pPr>
            <w:r>
              <w:t>Central Processing Unit (Központi Feldolgozó Egység / Processzor)</w:t>
            </w:r>
          </w:p>
        </w:tc>
      </w:tr>
      <w:tr w:rsidR="00250DAD" w14:paraId="0738A8BA" w14:textId="77777777" w:rsidTr="00250DAD">
        <w:tc>
          <w:tcPr>
            <w:tcW w:w="1129" w:type="dxa"/>
          </w:tcPr>
          <w:p w14:paraId="49076C50" w14:textId="77777777" w:rsidR="00250DAD" w:rsidRDefault="00764FF6" w:rsidP="00764FF6">
            <w:pPr>
              <w:spacing w:after="160" w:line="259" w:lineRule="auto"/>
              <w:ind w:firstLine="0"/>
              <w:jc w:val="right"/>
            </w:pPr>
            <w:r>
              <w:t>GUI:</w:t>
            </w:r>
          </w:p>
        </w:tc>
        <w:tc>
          <w:tcPr>
            <w:tcW w:w="7513" w:type="dxa"/>
          </w:tcPr>
          <w:p w14:paraId="3CD30A23" w14:textId="77777777" w:rsidR="00250DAD" w:rsidRDefault="00764FF6">
            <w:pPr>
              <w:spacing w:after="160" w:line="259" w:lineRule="auto"/>
              <w:ind w:firstLine="0"/>
              <w:jc w:val="left"/>
            </w:pPr>
            <w:r>
              <w:t>Graphical User Interface (Grafikus Felhasználói Felület)</w:t>
            </w:r>
          </w:p>
        </w:tc>
      </w:tr>
      <w:tr w:rsidR="00250DAD" w14:paraId="261F401E" w14:textId="77777777" w:rsidTr="00250DAD">
        <w:tc>
          <w:tcPr>
            <w:tcW w:w="1129" w:type="dxa"/>
          </w:tcPr>
          <w:p w14:paraId="23AD8A0A" w14:textId="77777777" w:rsidR="00250DAD" w:rsidRDefault="00764FF6" w:rsidP="00764FF6">
            <w:pPr>
              <w:spacing w:after="160" w:line="259" w:lineRule="auto"/>
              <w:ind w:firstLine="0"/>
              <w:jc w:val="right"/>
            </w:pPr>
            <w:r>
              <w:t>HCI:</w:t>
            </w:r>
          </w:p>
        </w:tc>
        <w:tc>
          <w:tcPr>
            <w:tcW w:w="7513" w:type="dxa"/>
          </w:tcPr>
          <w:p w14:paraId="53956A63" w14:textId="77777777" w:rsidR="00250DAD" w:rsidRDefault="00764FF6">
            <w:pPr>
              <w:spacing w:after="160" w:line="259" w:lineRule="auto"/>
              <w:ind w:firstLine="0"/>
              <w:jc w:val="left"/>
            </w:pPr>
            <w:r>
              <w:t>Human Computer Interaction (Ember-gép kapcsolat)</w:t>
            </w:r>
          </w:p>
        </w:tc>
      </w:tr>
      <w:tr w:rsidR="00250DAD" w14:paraId="1E6BFB5B" w14:textId="77777777" w:rsidTr="00250DAD">
        <w:tc>
          <w:tcPr>
            <w:tcW w:w="1129" w:type="dxa"/>
          </w:tcPr>
          <w:p w14:paraId="17EB84CF" w14:textId="77777777" w:rsidR="00250DAD" w:rsidRDefault="00764FF6" w:rsidP="00764FF6">
            <w:pPr>
              <w:spacing w:after="160" w:line="259" w:lineRule="auto"/>
              <w:ind w:firstLine="0"/>
              <w:jc w:val="right"/>
            </w:pPr>
            <w:r>
              <w:t>CIS:</w:t>
            </w:r>
          </w:p>
        </w:tc>
        <w:tc>
          <w:tcPr>
            <w:tcW w:w="7513" w:type="dxa"/>
          </w:tcPr>
          <w:p w14:paraId="4152BEBC" w14:textId="77777777" w:rsidR="00250DAD" w:rsidRDefault="00764FF6">
            <w:pPr>
              <w:spacing w:after="160" w:line="259" w:lineRule="auto"/>
              <w:ind w:firstLine="0"/>
              <w:jc w:val="left"/>
            </w:pPr>
            <w:r>
              <w:t>Cognitive Information System (Kognitív információs rendszer)</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5"/>
        </w:numPr>
      </w:pPr>
      <w:bookmarkStart w:id="4" w:name="_Toc163991195"/>
      <w:r>
        <w:lastRenderedPageBreak/>
        <w:t>Irodalmi áttekintés</w:t>
      </w:r>
      <w:bookmarkEnd w:id="4"/>
    </w:p>
    <w:p w14:paraId="7FD43827" w14:textId="2883A198" w:rsidR="003101D0" w:rsidRDefault="0038667C" w:rsidP="0038667C">
      <w:pPr>
        <w:pStyle w:val="Cmsor2"/>
      </w:pPr>
      <w:bookmarkStart w:id="5" w:name="_Toc163991196"/>
      <w:r>
        <w:t>Logopédiai folyamatok</w:t>
      </w:r>
      <w:bookmarkEnd w:id="5"/>
    </w:p>
    <w:p w14:paraId="1C971264" w14:textId="377649FF"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EB0424">
            <w:rPr>
              <w:noProof/>
            </w:rPr>
            <w:t xml:space="preserve"> </w:t>
          </w:r>
          <w:r w:rsidR="00EB0424" w:rsidRPr="00EB042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EB0424">
            <w:rPr>
              <w:noProof/>
            </w:rPr>
            <w:t xml:space="preserve"> </w:t>
          </w:r>
          <w:r w:rsidR="00EB0424" w:rsidRPr="00EB042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6"/>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6"/>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6"/>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6"/>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A szakdolgozatom ezen feladatok egy részében nyújt segítséget a logopédusoknak és gyógypedagógusoknak.</w:t>
      </w:r>
    </w:p>
    <w:p w14:paraId="0B7B2702" w14:textId="73D6A1DF" w:rsidR="003101D0" w:rsidRDefault="0038667C" w:rsidP="0038667C">
      <w:pPr>
        <w:pStyle w:val="Cmsor2"/>
      </w:pPr>
      <w:bookmarkStart w:id="6" w:name="_Toc163991197"/>
      <w:r>
        <w:lastRenderedPageBreak/>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63991198"/>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7"/>
        </w:numPr>
      </w:pPr>
      <w:r>
        <w:t>And</w:t>
      </w:r>
      <w:r w:rsidR="007C1C56">
        <w:t>r</w:t>
      </w:r>
      <w:r>
        <w:t>oi</w:t>
      </w:r>
      <w:r w:rsidR="007C1C56">
        <w:t>d</w:t>
      </w:r>
      <w:r>
        <w:t>-on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7"/>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63991199"/>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8"/>
        </w:numPr>
      </w:pPr>
      <w:r>
        <w:t>Az első webböngésző, a WorldWideWeb, 1990-ben készült Tim Berners-Lee által. Ezt követte a Mosaic, amely 1993-ban jelent meg és az első grafikus böngésző volt.</w:t>
      </w:r>
    </w:p>
    <w:p w14:paraId="3F3E76FD" w14:textId="4C8E08A4" w:rsidR="00893FB0" w:rsidRDefault="00893FB0">
      <w:pPr>
        <w:pStyle w:val="Listaszerbekezds"/>
        <w:numPr>
          <w:ilvl w:val="0"/>
          <w:numId w:val="8"/>
        </w:numPr>
      </w:pPr>
      <w:r>
        <w:lastRenderedPageBreak/>
        <w:t>A Netscape Navigator a 90-es évek közepén vált népszerűvé, és hozzájárult a web elterjedéséhez.</w:t>
      </w:r>
    </w:p>
    <w:p w14:paraId="10140DA6" w14:textId="77777777" w:rsidR="00893FB0" w:rsidRDefault="00893FB0">
      <w:pPr>
        <w:pStyle w:val="Listaszerbekezds"/>
        <w:numPr>
          <w:ilvl w:val="0"/>
          <w:numId w:val="8"/>
        </w:numPr>
      </w:pPr>
      <w:r>
        <w:t>A 90-es évek végén és a 2000-es évek elején a böngészőháborúk zajlottak. Az Internet Explorer és a Netscape Navigator versengtek a piaci részesedésért.</w:t>
      </w:r>
    </w:p>
    <w:p w14:paraId="2052F8C5" w14:textId="05F564D4" w:rsidR="00893FB0" w:rsidRDefault="00893FB0">
      <w:pPr>
        <w:pStyle w:val="Listaszerbekezds"/>
        <w:numPr>
          <w:ilvl w:val="0"/>
          <w:numId w:val="8"/>
        </w:numPr>
      </w:pPr>
      <w:r>
        <w:t>Az Internet Explorer hosszú ideig dominált, de később a Mozilla Firefox, majd a Google Chrome is erős versenyt jelentett.</w:t>
      </w:r>
      <w:sdt>
        <w:sdtPr>
          <w:id w:val="-1097867166"/>
          <w:citation/>
        </w:sdtPr>
        <w:sdtContent>
          <w:r>
            <w:fldChar w:fldCharType="begin"/>
          </w:r>
          <w:r w:rsidR="00EB0424">
            <w:instrText xml:space="preserve">CITATION Bön \l 1038 </w:instrText>
          </w:r>
          <w:r>
            <w:fldChar w:fldCharType="separate"/>
          </w:r>
          <w:r w:rsidR="00EB0424">
            <w:rPr>
              <w:noProof/>
            </w:rPr>
            <w:t xml:space="preserve"> </w:t>
          </w:r>
          <w:r w:rsidR="00EB0424" w:rsidRPr="00EB0424">
            <w:rPr>
              <w:noProof/>
            </w:rPr>
            <w:t>[3]</w:t>
          </w:r>
          <w:r>
            <w:fldChar w:fldCharType="end"/>
          </w:r>
        </w:sdtContent>
      </w:sdt>
    </w:p>
    <w:p w14:paraId="016BA043" w14:textId="77777777" w:rsidR="00893FB0" w:rsidRDefault="00893FB0">
      <w:pPr>
        <w:pStyle w:val="Listaszerbekezds"/>
        <w:numPr>
          <w:ilvl w:val="0"/>
          <w:numId w:val="8"/>
        </w:numPr>
      </w:pPr>
      <w:r>
        <w:t>A mai modern böngészők, mint például a Google Chrome, a Mozilla Firefox, az Apple Safari és az Microsoft Edge, sokkal gyorsabbak, biztonságosabbak és kompatibilisebbek.</w:t>
      </w:r>
    </w:p>
    <w:p w14:paraId="18EFE8AF" w14:textId="091DD756" w:rsidR="00893FB0" w:rsidRDefault="00893FB0">
      <w:pPr>
        <w:pStyle w:val="Listaszerbekezds"/>
        <w:numPr>
          <w:ilvl w:val="0"/>
          <w:numId w:val="8"/>
        </w:numPr>
      </w:pPr>
      <w:r>
        <w:t>A HTML5 és CSS3 technológiák támogatása lehetővé teszi az interaktívabb és multimédiás tartalmak megjelenítését.</w:t>
      </w:r>
      <w:sdt>
        <w:sdtPr>
          <w:id w:val="-834538695"/>
          <w:citation/>
        </w:sdtPr>
        <w:sdtContent>
          <w:r>
            <w:fldChar w:fldCharType="begin"/>
          </w:r>
          <w:r w:rsidR="00EB0424">
            <w:instrText xml:space="preserve">CITATION Web \l 1038 </w:instrText>
          </w:r>
          <w:r>
            <w:fldChar w:fldCharType="separate"/>
          </w:r>
          <w:r w:rsidR="00EB0424">
            <w:rPr>
              <w:noProof/>
            </w:rPr>
            <w:t xml:space="preserve"> </w:t>
          </w:r>
          <w:r w:rsidR="00EB0424" w:rsidRPr="00EB0424">
            <w:rPr>
              <w:noProof/>
            </w:rPr>
            <w:t>[4]</w:t>
          </w:r>
          <w:r>
            <w:fldChar w:fldCharType="end"/>
          </w:r>
        </w:sdtContent>
      </w:sdt>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63991200"/>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cross-platform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 xml:space="preserve">Ezen trendek figyelembevételével a logopédiai folyamatok támogatását megvalósító alkalmazásom is PWA-ként fejlesztem, így lehetővé téve a felhasználók </w:t>
      </w:r>
      <w:r>
        <w:lastRenderedPageBreak/>
        <w:t>számára, hogy akár telefonjuk böngészőjéből is hozzáférjenek az alkalmazás szolgáltatásaihoz, illetve admin felülethez.</w:t>
      </w:r>
    </w:p>
    <w:p w14:paraId="399FFD6D" w14:textId="23533E19" w:rsidR="00EA4FC8" w:rsidRDefault="00EA4FC8" w:rsidP="00EA4FC8">
      <w:pPr>
        <w:pStyle w:val="Cmsor2"/>
      </w:pPr>
      <w:bookmarkStart w:id="10" w:name="_Toc163991201"/>
      <w:r>
        <w:t>PWA technológia</w:t>
      </w:r>
      <w:bookmarkEnd w:id="10"/>
    </w:p>
    <w:p w14:paraId="13179866" w14:textId="77777777" w:rsidR="0082564D" w:rsidRDefault="0082564D" w:rsidP="0082564D">
      <w:pPr>
        <w:pStyle w:val="Firstparagraph"/>
      </w:pPr>
      <w:r>
        <w:t>Az utóbbi években egyre népszerűbbé váltak a PWA-k (Progressive Web Applications),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PWA-knak számos előnyük van a hagyományos webalkalmazásokkal és a natív alkalmazásokkal szemben. Egyik legnagyobb előnye, hogy a felhasználók a böngészőjükből telepíthetik a PWA-kat,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PWA-knak,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w:t>
      </w:r>
      <w:r w:rsidR="007932B7">
        <w:lastRenderedPageBreak/>
        <w:t>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63991202"/>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Android-on is) Java vagy Kotlin (vagy alternatív környezetekben C#, JavaScipt, TypeScipt vagy C++) nyelven. iOS-nél pedig szükség van egy Macbook-ra, hogy build-elni tudjuk az alkalmazást, mindegy milyen környezetben vagy nyelven fejlesztettük.</w:t>
      </w:r>
    </w:p>
    <w:p w14:paraId="485CB9C2" w14:textId="0C353BC0" w:rsidR="0082564D" w:rsidRDefault="0082564D" w:rsidP="00893FB0">
      <w:r>
        <w:t>Ezek a különbségek megnehezítik az egyéni fejlesztők és cégek dolgát. Bár már vannak technológiák arra, hogy egy kóddal 2 platformra egyaránt lehessen build-et készíteni, például a React Native, Flutter,</w:t>
      </w:r>
      <w:r w:rsidR="00BC49B5">
        <w:t xml:space="preserve"> a nemrég került stabil állapotba</w:t>
      </w:r>
      <w:r>
        <w:t xml:space="preserve"> Kotlin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Egy progresszív webalkalmazás működéséhez a felhasználónak szüksége van egy böngészőre. Minden rendszeren létezik alapértelmezett böngésző, de ezek nem mindig ugyanazok. Például Android (és Windows) operációs rendszereken a chromium motor jeleníti meg a PWA-kat, de iOS (és MacOS) rendszerek esetén a Safari webböngésző látja el ezt a feladatot. Ha párosítjuk a PWA-t egy modern keretrendszerrel, ami támogatja ezeket a böngészőket, akkor szinte semmilyen különbség nincs az Android-on és iOS-en (és minden máson) futó progresszív webalkalmazás működésében és megjelenítésében.</w:t>
      </w:r>
    </w:p>
    <w:p w14:paraId="44151F6C" w14:textId="14CD17AA" w:rsidR="00EA4FC8" w:rsidRDefault="00EA4FC8" w:rsidP="00EA4FC8">
      <w:pPr>
        <w:pStyle w:val="Cmsor2"/>
      </w:pPr>
      <w:bookmarkStart w:id="12" w:name="_Toc163991203"/>
      <w:r>
        <w:t>Logopédia és gyógypedagógia területén használt alkalmazások felmérése</w:t>
      </w:r>
      <w:bookmarkEnd w:id="12"/>
    </w:p>
    <w:p w14:paraId="04C09A63" w14:textId="77777777" w:rsidR="007932B7" w:rsidRDefault="0082564D" w:rsidP="0082564D">
      <w:pPr>
        <w:pStyle w:val="Firstparagraph"/>
      </w:pPr>
      <w:r w:rsidRPr="0082564D">
        <w:t xml:space="preserve">Bár az informatika gyorsan fejlődik, a magyar oktatásban alig látható ez a fejlődés az általános- és középiskolák körül. Viszont vannak törekvések a haladásra. Néhány helyen </w:t>
      </w:r>
      <w:r w:rsidRPr="0082564D">
        <w:lastRenderedPageBreak/>
        <w:t>a logopédiai és gyógypedagógiai foglalkozásokon tableteket használnak oktató, fejlesztő játékokkal.</w:t>
      </w:r>
    </w:p>
    <w:p w14:paraId="1BDA72C4" w14:textId="5E9B6F23"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EB0424">
            <w:rPr>
              <w:noProof/>
            </w:rPr>
            <w:t xml:space="preserve"> </w:t>
          </w:r>
          <w:r w:rsidR="00EB0424" w:rsidRPr="00EB0424">
            <w:rPr>
              <w:noProof/>
            </w:rPr>
            <w:t>[5]</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2E43C58" w:rsidR="0082564D" w:rsidRPr="0082564D"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396A2135" w14:textId="20700F6D" w:rsidR="00EA4FC8" w:rsidRDefault="00EA4FC8" w:rsidP="00EA4FC8">
      <w:pPr>
        <w:pStyle w:val="Cmsor1"/>
      </w:pPr>
      <w:bookmarkStart w:id="13" w:name="_Toc163991204"/>
      <w:r>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lastRenderedPageBreak/>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63991205"/>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63991206"/>
      <w:r>
        <w:t>Regisztráció és bejelentkezés</w:t>
      </w:r>
      <w:bookmarkEnd w:id="15"/>
    </w:p>
    <w:p w14:paraId="21C2141A" w14:textId="097DBF30" w:rsidR="00C45E1F" w:rsidRDefault="00C45E1F">
      <w:pPr>
        <w:pStyle w:val="Firstparagraph"/>
        <w:numPr>
          <w:ilvl w:val="0"/>
          <w:numId w:val="16"/>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6"/>
        </w:numPr>
      </w:pPr>
      <w:r>
        <w:t>Legyen opció Google fiókkal való belépésre, amivel akár a regisztráció folyamata is kihagyható.</w:t>
      </w:r>
    </w:p>
    <w:p w14:paraId="16738BE8" w14:textId="436E9E44" w:rsidR="00C45E1F" w:rsidRDefault="00C45E1F">
      <w:pPr>
        <w:pStyle w:val="Listaszerbekezds"/>
        <w:numPr>
          <w:ilvl w:val="0"/>
          <w:numId w:val="16"/>
        </w:numPr>
      </w:pPr>
      <w:r>
        <w:t>A regisztrálás és bejelentkezés felülete legyen könnyen elérhető.</w:t>
      </w:r>
    </w:p>
    <w:p w14:paraId="11892233" w14:textId="057E0FFC" w:rsidR="00C45E1F" w:rsidRDefault="00C45E1F">
      <w:pPr>
        <w:pStyle w:val="Listaszerbekezds"/>
        <w:numPr>
          <w:ilvl w:val="0"/>
          <w:numId w:val="16"/>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6"/>
        </w:numPr>
      </w:pPr>
      <w:r>
        <w:t>A felhasználóknak legyen egyszerű módja a kijelentkezésre.</w:t>
      </w:r>
    </w:p>
    <w:p w14:paraId="08274D1C" w14:textId="5C9C056D" w:rsidR="00C45E1F" w:rsidRDefault="00C45E1F" w:rsidP="00C45E1F">
      <w:pPr>
        <w:pStyle w:val="Cmsor3"/>
      </w:pPr>
      <w:bookmarkStart w:id="16" w:name="_Toc163991207"/>
      <w:r>
        <w:t>Időpontfoglalás</w:t>
      </w:r>
      <w:bookmarkEnd w:id="16"/>
    </w:p>
    <w:p w14:paraId="7C8DE74D" w14:textId="671D9DEC" w:rsidR="00D635C7" w:rsidRDefault="00D635C7">
      <w:pPr>
        <w:pStyle w:val="Listaszerbekezds"/>
        <w:numPr>
          <w:ilvl w:val="0"/>
          <w:numId w:val="16"/>
        </w:numPr>
      </w:pPr>
      <w:r>
        <w:t>A felhasználóknak legyen lehetősége időpontot foglalni a logopédusnál.</w:t>
      </w:r>
    </w:p>
    <w:p w14:paraId="6AEF67E9" w14:textId="33FAABD4" w:rsidR="00D635C7" w:rsidRDefault="00D635C7">
      <w:pPr>
        <w:pStyle w:val="Listaszerbekezds"/>
        <w:numPr>
          <w:ilvl w:val="0"/>
          <w:numId w:val="16"/>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6"/>
        </w:numPr>
      </w:pPr>
      <w:r>
        <w:lastRenderedPageBreak/>
        <w:t>Ne legyen ütközés más időpontokkal vagy a logopédus szabadnapjaival.</w:t>
      </w:r>
    </w:p>
    <w:p w14:paraId="24434F60" w14:textId="60800A39" w:rsidR="00D635C7" w:rsidRDefault="00D635C7">
      <w:pPr>
        <w:pStyle w:val="Firstparagraph"/>
        <w:numPr>
          <w:ilvl w:val="1"/>
          <w:numId w:val="16"/>
        </w:numPr>
      </w:pPr>
      <w:r>
        <w:t>Az időpontok legyenek a logopédus által beállított munkaidőben.</w:t>
      </w:r>
    </w:p>
    <w:p w14:paraId="4548ED51" w14:textId="5EC5DD01" w:rsidR="00D635C7" w:rsidRDefault="00D635C7">
      <w:pPr>
        <w:pStyle w:val="Firstparagraph"/>
        <w:numPr>
          <w:ilvl w:val="1"/>
          <w:numId w:val="16"/>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6"/>
        </w:numPr>
      </w:pPr>
      <w:r>
        <w:t>A felhasználók tudjanak időpontot lemondani.</w:t>
      </w:r>
    </w:p>
    <w:p w14:paraId="6CA54E3D" w14:textId="45DFF4E5" w:rsidR="00D635C7" w:rsidRPr="00D635C7" w:rsidRDefault="00D635C7">
      <w:pPr>
        <w:pStyle w:val="Listaszerbekezds"/>
        <w:numPr>
          <w:ilvl w:val="0"/>
          <w:numId w:val="16"/>
        </w:numPr>
      </w:pPr>
      <w:r>
        <w:t>A logopédus tudjon időpontokat megtekinteni, módosítani és törölni.</w:t>
      </w:r>
    </w:p>
    <w:p w14:paraId="48728FDB" w14:textId="3DEFBEBC" w:rsidR="00BF316B" w:rsidRDefault="00BF316B" w:rsidP="00BF316B">
      <w:pPr>
        <w:pStyle w:val="Cmsor3"/>
      </w:pPr>
      <w:bookmarkStart w:id="17" w:name="_Toc163991208"/>
      <w:r>
        <w:t>Eszköz kölcsönzés</w:t>
      </w:r>
      <w:bookmarkEnd w:id="17"/>
    </w:p>
    <w:p w14:paraId="374B9EC6" w14:textId="36C7FAA9" w:rsidR="000F7E17" w:rsidRDefault="000F7E17">
      <w:pPr>
        <w:pStyle w:val="Firstparagraph"/>
        <w:numPr>
          <w:ilvl w:val="0"/>
          <w:numId w:val="19"/>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9"/>
        </w:numPr>
      </w:pPr>
      <w:r>
        <w:t>A felhasználók lássák, hogy egy eszköz kölcsönözhető-e vagy sem.</w:t>
      </w:r>
    </w:p>
    <w:p w14:paraId="3FADB5A4" w14:textId="0D2A3B0B" w:rsidR="000F7E17" w:rsidRDefault="000F7E17">
      <w:pPr>
        <w:pStyle w:val="Listaszerbekezds"/>
        <w:numPr>
          <w:ilvl w:val="0"/>
          <w:numId w:val="19"/>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9"/>
        </w:numPr>
      </w:pPr>
      <w:r>
        <w:t>Az adminnak legyen lehetősége szerkeszteni az eszközöket és azok állapotát.</w:t>
      </w:r>
    </w:p>
    <w:p w14:paraId="687B2DB4" w14:textId="4FF72AEA" w:rsidR="000F7E17" w:rsidRPr="000F7E17" w:rsidRDefault="000F7E17">
      <w:pPr>
        <w:pStyle w:val="Listaszerbekezds"/>
        <w:numPr>
          <w:ilvl w:val="0"/>
          <w:numId w:val="19"/>
        </w:numPr>
      </w:pPr>
      <w:r>
        <w:t>A kölcsönözhető eszközöknek legyen képe, amit az admin URL és saját eszközén lévő fájl feltöltésével is beállíthat. Ez a kép jelenjen meg a felhasználók számára is böngészésnél és az admin számára is szerkesztés közben.</w:t>
      </w:r>
    </w:p>
    <w:p w14:paraId="437FCBB1" w14:textId="5F26BE21" w:rsidR="00BF316B" w:rsidRDefault="00BF316B" w:rsidP="00BF316B">
      <w:pPr>
        <w:pStyle w:val="Cmsor3"/>
      </w:pPr>
      <w:bookmarkStart w:id="18" w:name="_Toc163991209"/>
      <w:r>
        <w:t>Adminisztrátor eszközök</w:t>
      </w:r>
      <w:bookmarkEnd w:id="18"/>
    </w:p>
    <w:p w14:paraId="6377100F" w14:textId="5D5EF7C1" w:rsidR="00813A7C" w:rsidRDefault="00813A7C">
      <w:pPr>
        <w:pStyle w:val="Firstparagraph"/>
        <w:numPr>
          <w:ilvl w:val="0"/>
          <w:numId w:val="21"/>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1"/>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1"/>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8A6A547" w:rsidR="006F008A" w:rsidRPr="006F008A" w:rsidRDefault="006F008A">
      <w:pPr>
        <w:pStyle w:val="Listaszerbekezds"/>
        <w:numPr>
          <w:ilvl w:val="0"/>
          <w:numId w:val="21"/>
        </w:numPr>
      </w:pPr>
      <w:r w:rsidRPr="006F008A">
        <w:t>A logopédusnak legyen lehetősége az időpontokat megtekinteni, módosítani és törölni.</w:t>
      </w:r>
    </w:p>
    <w:p w14:paraId="07A001DF" w14:textId="5FBFCB89" w:rsidR="00D5147D" w:rsidRDefault="00D5147D" w:rsidP="00D5147D">
      <w:pPr>
        <w:pStyle w:val="Cmsor1"/>
      </w:pPr>
      <w:bookmarkStart w:id="19" w:name="_Toc163991210"/>
      <w:r>
        <w:lastRenderedPageBreak/>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63991211"/>
      <w:r>
        <w:t>Git, GitHub és GitHub Desktop</w:t>
      </w:r>
      <w:bookmarkEnd w:id="20"/>
    </w:p>
    <w:p w14:paraId="5DE24D8C" w14:textId="660BD5C6" w:rsidR="00B13E18" w:rsidRDefault="00B13E18" w:rsidP="00B13E18">
      <w:pPr>
        <w:pStyle w:val="Firstparagraph"/>
      </w:pPr>
      <w:r w:rsidRPr="00B13E18">
        <w:t>A Git a legelterjedtebb verziókezelő rendszer a szakmában</w:t>
      </w:r>
      <w:r>
        <w:t>.</w:t>
      </w:r>
      <w:r w:rsidRPr="00B13E18">
        <w:t xml:space="preserve"> </w:t>
      </w:r>
      <w:r>
        <w:t>S</w:t>
      </w:r>
      <w:r w:rsidRPr="00B13E18">
        <w:t>okan enélkül nem is kezdenek projektet. Magam is hasonlóan állok neki egy munkának, hisz a Git verzió követő és kezelő funkciói elengedhetetlenek egy nagyobb szoftver projekt során.</w:t>
      </w:r>
    </w:p>
    <w:p w14:paraId="51AED670" w14:textId="4A95617D" w:rsidR="00B13E18" w:rsidRPr="00B13E18" w:rsidRDefault="00B13E18" w:rsidP="00A50741">
      <w:r>
        <w:t>A Git-tel már középiskola óta vannak tapasztalataim és többször is segítettek elhárítani nagyobb problémákat bonyolultabb projekteknél. Mivel a Git lehetőséget ad, hogy bármilyen korábbi állapotát visszaállítsuk egy projektnek, így a fájlok sérülésének vagy elvesztésének kockázata megszűnik. Illetve a Git mellett határozottabban lehet egy projektben kísérletezni, új dolgokat kipróbálni és egy projekt fontosabb részeit lecserélni. Például ebben a projektben is út közben programnyelv váltás történt, amit a Git-nek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segít a GitHub, amely egy Git alapú internetes szolgáltatás. Itt több, hasznos funkció várja a fejlesztőket a kód felhőben tárolásán kívül, mint például host-olás, automatikus build-elés,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 xml:space="preserve">Szoftverfejlesztésen kívül is hasznos eszköznek bizonyul bármilyen más, digitálisan tárolható projektekhez és jegyzetekhez. Egyetemi éveim alatt itt tároltam az </w:t>
      </w:r>
      <w:r>
        <w:lastRenderedPageBreak/>
        <w:t>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Hogy gördülékenyen menjen a munka és egyszerűen végezhessem a verziók kezelését, a GitHub Desktop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Desktop-pal pár kattintásba telik ez a művelet, így könnyen visszatérhetek a szakdolgozathoz munka után.</w:t>
      </w:r>
    </w:p>
    <w:p w14:paraId="695CF40E" w14:textId="22F0EC44" w:rsidR="00D5147D" w:rsidRDefault="00D5147D" w:rsidP="00D5147D">
      <w:pPr>
        <w:pStyle w:val="Cmsor2"/>
      </w:pPr>
      <w:bookmarkStart w:id="21" w:name="_Toc163991212"/>
      <w:r>
        <w:t>Visual Studio Code</w:t>
      </w:r>
      <w:bookmarkEnd w:id="21"/>
    </w:p>
    <w:p w14:paraId="12B76D05" w14:textId="01932C26" w:rsidR="00BE004E" w:rsidRDefault="00BE004E" w:rsidP="00BE004E">
      <w:pPr>
        <w:pStyle w:val="Firstparagraph"/>
      </w:pPr>
      <w:r>
        <w:t xml:space="preserve">A Visual Studio Code (VSCode) az egyik legnépszerűbb kódszerkesztő </w:t>
      </w:r>
      <w:r w:rsidR="0083619A">
        <w:t xml:space="preserve">program </w:t>
      </w:r>
      <w:r>
        <w:t>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React Native alkalmazás, iskolai jegyzet vagy mod egy kedvenc játékhoz.</w:t>
      </w:r>
    </w:p>
    <w:p w14:paraId="12827206" w14:textId="504856ED" w:rsidR="00B12BE0" w:rsidRPr="00B12BE0" w:rsidRDefault="00B12BE0" w:rsidP="00B12BE0">
      <w:pPr>
        <w:ind w:firstLine="0"/>
      </w:pPr>
      <w:r w:rsidRPr="00B12BE0">
        <w:rPr>
          <w:noProof/>
        </w:rPr>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3"/>
                    <a:stretch>
                      <a:fillRect/>
                    </a:stretch>
                  </pic:blipFill>
                  <pic:spPr>
                    <a:xfrm>
                      <a:off x="0" y="0"/>
                      <a:ext cx="5399405" cy="2924810"/>
                    </a:xfrm>
                    <a:prstGeom prst="rect">
                      <a:avLst/>
                    </a:prstGeom>
                  </pic:spPr>
                </pic:pic>
              </a:graphicData>
            </a:graphic>
          </wp:inline>
        </w:drawing>
      </w:r>
    </w:p>
    <w:p w14:paraId="3DE40D63" w14:textId="56E00C53" w:rsidR="00BE004E" w:rsidRDefault="00BE004E" w:rsidP="00BE004E">
      <w:r>
        <w:t>Minden projektem kezdetén, amelynél a V</w:t>
      </w:r>
      <w:r w:rsidR="00C45E1F">
        <w:t xml:space="preserve">isual </w:t>
      </w:r>
      <w:r>
        <w:t>S</w:t>
      </w:r>
      <w:r w:rsidR="00C45E1F">
        <w:t xml:space="preserve">tudio </w:t>
      </w:r>
      <w:r>
        <w:t>Code</w:t>
      </w:r>
      <w:r w:rsidR="00C45E1F">
        <w:t xml:space="preserve"> programot</w:t>
      </w:r>
      <w:r>
        <w:t xml:space="preserve"> használom, </w:t>
      </w:r>
      <w:r w:rsidR="0083619A">
        <w:t xml:space="preserve">a tervezett projekthez illő </w:t>
      </w:r>
      <w:r>
        <w:t xml:space="preserve">bővítményeket keresek, hogy a fejlesztésnél gyorsabb és hatékonyabb legyek. A szakdolgozatomnál sem tettem másként, viszont a </w:t>
      </w:r>
      <w:r>
        <w:lastRenderedPageBreak/>
        <w:t xml:space="preserve">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9"/>
        </w:numPr>
      </w:pPr>
      <w:r>
        <w:t>VSCode hasznos beépített modulok</w:t>
      </w:r>
    </w:p>
    <w:p w14:paraId="4A27E02A" w14:textId="77777777" w:rsidR="00BE004E" w:rsidRDefault="00BE004E">
      <w:pPr>
        <w:pStyle w:val="Listaszerbekezds"/>
        <w:numPr>
          <w:ilvl w:val="1"/>
          <w:numId w:val="9"/>
        </w:numPr>
      </w:pPr>
      <w:r>
        <w:t>Emmet: gyors és egyszerű HTML, JSX és TSX szerkesztés</w:t>
      </w:r>
    </w:p>
    <w:p w14:paraId="3C367244" w14:textId="77777777" w:rsidR="00BE004E" w:rsidRDefault="00BE004E">
      <w:pPr>
        <w:pStyle w:val="Listaszerbekezds"/>
        <w:numPr>
          <w:ilvl w:val="1"/>
          <w:numId w:val="9"/>
        </w:numPr>
      </w:pPr>
      <w:r>
        <w:t>JavaScipt és TypeScript nyelv szerver: kód kiegészítés, szintaxis színezés, import javaslatok, inline dokumentáció JS és TS nyelvekhez</w:t>
      </w:r>
    </w:p>
    <w:p w14:paraId="22A9A8C2" w14:textId="77777777" w:rsidR="00BE004E" w:rsidRDefault="00BE004E">
      <w:pPr>
        <w:pStyle w:val="Listaszerbekezds"/>
        <w:numPr>
          <w:ilvl w:val="1"/>
          <w:numId w:val="9"/>
        </w:numPr>
      </w:pPr>
      <w:r>
        <w:t>NPM támogatás: NPM csomagkezelő támogatás a VSCode-ba, amely többek között egyszerűvé teszi az NPM script-ek futtatását és az ezt használó projektek hibakeresését</w:t>
      </w:r>
    </w:p>
    <w:p w14:paraId="4396EB82" w14:textId="77777777" w:rsidR="00BE004E" w:rsidRDefault="00BE004E">
      <w:pPr>
        <w:pStyle w:val="Listaszerbekezds"/>
        <w:numPr>
          <w:ilvl w:val="0"/>
          <w:numId w:val="9"/>
        </w:numPr>
      </w:pPr>
      <w:r>
        <w:t>fontosabb bővítmények</w:t>
      </w:r>
    </w:p>
    <w:p w14:paraId="1AF78454" w14:textId="77777777" w:rsidR="00BE004E" w:rsidRDefault="00BE004E">
      <w:pPr>
        <w:pStyle w:val="Listaszerbekezds"/>
        <w:numPr>
          <w:ilvl w:val="1"/>
          <w:numId w:val="9"/>
        </w:numPr>
      </w:pPr>
      <w:r>
        <w:t>ESLint: formázás és fejlesztés idejű hibakeresés a kódban JS és TS nyelvekhez</w:t>
      </w:r>
    </w:p>
    <w:p w14:paraId="3802E27F" w14:textId="5FCEC8BA" w:rsidR="00BE004E" w:rsidRDefault="00BE004E">
      <w:pPr>
        <w:pStyle w:val="Listaszerbekezds"/>
        <w:numPr>
          <w:ilvl w:val="1"/>
          <w:numId w:val="9"/>
        </w:numPr>
      </w:pPr>
      <w:r>
        <w:t>PWABuilder Studio: PWA feltétel ellenőrző és kód generáló valid PWA készítéshez</w:t>
      </w:r>
    </w:p>
    <w:p w14:paraId="7096A550" w14:textId="4BFC41D5" w:rsidR="0083619A" w:rsidRDefault="0083619A">
      <w:pPr>
        <w:pStyle w:val="Listaszerbekezds"/>
        <w:numPr>
          <w:ilvl w:val="1"/>
          <w:numId w:val="9"/>
        </w:numPr>
      </w:pPr>
      <w:r w:rsidRPr="0083619A">
        <w:t>VS Code ES7+ React/Redux/React-Native/JS snippets</w:t>
      </w:r>
      <w:r>
        <w:t>: kódkiegészítés, terjedelmesebb kódjavaslatok és újra felhasználható kódrészletek React alapú projektekhez</w:t>
      </w:r>
    </w:p>
    <w:p w14:paraId="445D5C7B" w14:textId="38FBFA88" w:rsidR="0083619A" w:rsidRDefault="0083619A">
      <w:pPr>
        <w:pStyle w:val="Listaszerbekezds"/>
        <w:numPr>
          <w:ilvl w:val="1"/>
          <w:numId w:val="9"/>
        </w:numPr>
      </w:pPr>
      <w:r>
        <w:t>GitLens: inline információk git alapú projektekhez, ami megmutatja, hogy melyik sor mikor változott utoljára</w:t>
      </w:r>
    </w:p>
    <w:p w14:paraId="10E99806" w14:textId="56D318C3" w:rsidR="0083619A" w:rsidRDefault="0083619A">
      <w:pPr>
        <w:pStyle w:val="Listaszerbekezds"/>
        <w:numPr>
          <w:ilvl w:val="1"/>
          <w:numId w:val="9"/>
        </w:numPr>
      </w:pPr>
      <w:r>
        <w:t>GitHub Copilot: mesterséges intelligencia, amely szinte bármilyen projektben tud terjedelmes, pontos és projekthez illő kódjavaslatokat adni</w:t>
      </w:r>
    </w:p>
    <w:p w14:paraId="737F7308" w14:textId="4434D914" w:rsidR="0083619A" w:rsidRDefault="0083619A">
      <w:pPr>
        <w:pStyle w:val="Listaszerbekezds"/>
        <w:numPr>
          <w:ilvl w:val="1"/>
          <w:numId w:val="9"/>
        </w:numPr>
      </w:pPr>
      <w:r>
        <w:t>GitHub Copilot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9"/>
        </w:numPr>
      </w:pPr>
      <w:r>
        <w:t>Live Preview: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63991213"/>
      <w:r>
        <w:lastRenderedPageBreak/>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(Hypertext Markup Language) volt a fő alkalmazott technológia a weboldalak készítésére. Ezek a statikus weboldalak egyszerűek voltak, ám korlátozottak a felhasználói élmény terén.</w:t>
      </w:r>
    </w:p>
    <w:p w14:paraId="442EC7E5" w14:textId="0879A271" w:rsidR="002E4E7B" w:rsidRDefault="002E4E7B" w:rsidP="002E4E7B">
      <w:r>
        <w:t>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újratöltenék.</w:t>
      </w:r>
    </w:p>
    <w:p w14:paraId="067FBF59" w14:textId="10C0E5A0" w:rsidR="002E4E7B" w:rsidRDefault="002E4E7B" w:rsidP="002E4E7B">
      <w:r>
        <w:t>Az Ajax (Asynchronous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Az egyik jelentős mérföldkő a webfejlesztés terén a Single Page Application (SPA) koncepció megjelenése volt. Az SPA olyan webalkalmazás, amely csak egyetlen HTML oldalt tölt be, és a tartalmat dinamikusan cseréli ki JavaScript segítségével. Ezáltal elkerülhető a teljes oldal újratöltése, ami jelentős sebességnövekedést eredményez.</w:t>
      </w:r>
    </w:p>
    <w:p w14:paraId="1C1FDB75" w14:textId="16BA2A06" w:rsidR="002E4E7B" w:rsidRDefault="002E4E7B" w:rsidP="002E4E7B">
      <w:r>
        <w:t>Az SPA-k és a PWA-k térhódításával együtt olyan frontend keretrendszerek (frameworks)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kódújrafelhasználásban és a fejlesztési folyamatok felgyorsításában.</w:t>
      </w:r>
    </w:p>
    <w:p w14:paraId="2FFDBD51" w14:textId="0D32C7B0" w:rsidR="002E4E7B" w:rsidRDefault="002E4E7B" w:rsidP="002E4E7B">
      <w:r>
        <w:t xml:space="preserve">Ebben a kontextusban olyan frontend keretrendszerek, mint a React, Vue, és Svelte, játszanak kiemelkedő szerepet. A React, a Facebook által fejlesztett és karbantartott, egy deklaratív, hatékony és rugalmas JavaScript könyvtár, amely lehetővé teszi a komponensalapú felépítést. A Vue egy másik népszerű frontend keretrendszer, amely </w:t>
      </w:r>
      <w:r>
        <w:lastRenderedPageBreak/>
        <w:t>könnyen tanulható és integrálható meglévő projektekbe is. A Svelte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Amikor ezekről a keredrendszerekről beszélünk vagy bármilyen SPA-ról, akkor fontos beszélni ezeknek a futtatásáról. Itt jön képbe a Node.js.</w:t>
      </w:r>
    </w:p>
    <w:p w14:paraId="6BB05ED9" w14:textId="23D2CE04" w:rsidR="00D0694F" w:rsidRDefault="00D0694F" w:rsidP="00D0694F">
      <w:pPr>
        <w:pStyle w:val="Cmsor3"/>
      </w:pPr>
      <w:bookmarkStart w:id="23" w:name="_Toc163991214"/>
      <w:r>
        <w:t>Node.js</w:t>
      </w:r>
      <w:r w:rsidR="002E4E7B">
        <w:t xml:space="preserve"> és npm</w:t>
      </w:r>
      <w:bookmarkEnd w:id="23"/>
    </w:p>
    <w:p w14:paraId="41D0BC49" w14:textId="04731E18" w:rsidR="002E4E7B" w:rsidRDefault="002E4E7B" w:rsidP="002E4E7B">
      <w:pPr>
        <w:pStyle w:val="Firstparagraph"/>
      </w:pPr>
      <w:r>
        <w:t>Node.js egy olyan szerveroldali JavaScript futtatókörnyezet, amelyet Ryan Dahl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Node.js-nek az eseményvezérelt (event-driven) és nem blokkoló I/O. Ez azt jelenti, hogy a Node.js alkalmazások képesek aszinkron módon kezelni a bemeneteket és a kimeneteket, aminek köszönhetően hatékonyan tudnak skálázódni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API-kat, valós idejű alkalmazásokat és sok más alkalmazási területet. A NPM (Node Package Manager) segítségével könnyedén kezelhetők és telepíthetők különböző modulok, könyvtárak és keretrendszerek a Node.js alkalmazásokhoz.</w:t>
      </w:r>
    </w:p>
    <w:p w14:paraId="6DAB90B0" w14:textId="65BD9050" w:rsidR="002E4E7B" w:rsidRDefault="002E4E7B" w:rsidP="002E4E7B">
      <w:r>
        <w:t>Az npm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újrahasznosítsák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lastRenderedPageBreak/>
        <w:t>A Node.js alapja az eseményvezérelt programozás és a callback függvények használata. Ezen túlmenően, a modern Node.js verziók támogatják az aszinkron kódot kezelő async/await mintáját is, amely lehetővé teszi a fejlesztők számára, hogy olvashatóbb és könnyebben karbantartható kódot írjanak.</w:t>
      </w:r>
    </w:p>
    <w:p w14:paraId="7C73F387" w14:textId="3A4B69D0" w:rsidR="00D0694F" w:rsidRDefault="002E4E7B" w:rsidP="002E4E7B">
      <w:r>
        <w:t>Node.js rendkívül népszerűvé vált a fejlesztők körében, és a webszerverek, mikroszolgáltatások,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63991215"/>
      <w:r>
        <w:t>Bun</w:t>
      </w:r>
      <w:bookmarkEnd w:id="24"/>
    </w:p>
    <w:p w14:paraId="1A1A595B" w14:textId="3FDDE1CB" w:rsidR="002E4E7B" w:rsidRDefault="002E4E7B" w:rsidP="002E4E7B">
      <w:pPr>
        <w:pStyle w:val="Firstparagraph"/>
      </w:pPr>
      <w:r>
        <w:t>A rengeteg technológia, csomag és keretrendszer miatt a webfejlesztés egy nagyon bonyolult témává vált az elmúlt években. Ezt próbálja orvosolni a Bun.</w:t>
      </w:r>
    </w:p>
    <w:p w14:paraId="37EA4020" w14:textId="6BEC6D6B" w:rsidR="002E4E7B" w:rsidRDefault="002E4E7B" w:rsidP="002E4E7B">
      <w:r w:rsidRPr="002E4E7B">
        <w:t>A Bun egy JavaScript futtatókörnyezet, amely egyben csomagoló, transzpilátor, feladatkezelő és npm-kliens is. A Bun célja, hogy egy egyszerű és gyors megoldást nyújtson a JavaScript és TypeScript alkalmazások fejlesztéséhez.</w:t>
      </w:r>
    </w:p>
    <w:p w14:paraId="3389E88A" w14:textId="251075E4" w:rsidR="002E4E7B" w:rsidRDefault="002E4E7B" w:rsidP="002E4E7B">
      <w:r w:rsidRPr="002E4E7B">
        <w:t>A Bun számos előnnyel rendelkezik a Node.js-hez képest:</w:t>
      </w:r>
    </w:p>
    <w:p w14:paraId="70F3E229" w14:textId="77777777" w:rsidR="002E4E7B" w:rsidRDefault="002E4E7B">
      <w:pPr>
        <w:pStyle w:val="Listaszerbekezds"/>
        <w:numPr>
          <w:ilvl w:val="0"/>
          <w:numId w:val="17"/>
        </w:numPr>
      </w:pPr>
      <w:r>
        <w:t>Gyorsabb indítási idő: A Bun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7"/>
        </w:numPr>
      </w:pPr>
      <w:r>
        <w:t>Kisebb memóriafogyasztás: A Bun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7"/>
        </w:numPr>
      </w:pPr>
      <w:r>
        <w:t>Egyszerűbb használat: A Bun futtatókörnyezet egyszerűbb használatú, mint a Node.js. A Bun egyetlen parancsot biztosít a webalkalmazások futtatásához, míg a Node.js-hez több parancsot kell megadni.</w:t>
      </w:r>
    </w:p>
    <w:p w14:paraId="79FEC280" w14:textId="60A971EC" w:rsidR="00FC62C9" w:rsidRDefault="00FC62C9" w:rsidP="00FC62C9">
      <w:r>
        <w:t>Viszont a Bun nem csak egy futtatókörnyezet</w:t>
      </w:r>
      <w:r w:rsidRPr="00FC62C9">
        <w:t>, hanem egy komplett eszközkészlet, amely a JavaScript és TypeScript alkalmazások fejlesztéséhez szükséges összes eszközt biztosít. A Bun a következő eszközöket tartalmazza:</w:t>
      </w:r>
    </w:p>
    <w:p w14:paraId="498764B0" w14:textId="77777777" w:rsidR="00FC62C9" w:rsidRDefault="00FC62C9">
      <w:pPr>
        <w:pStyle w:val="Listaszerbekezds"/>
        <w:numPr>
          <w:ilvl w:val="0"/>
          <w:numId w:val="18"/>
        </w:numPr>
      </w:pPr>
      <w:r>
        <w:t>Futtatókörnyezet: A Bun futtatókörnyezet egy gyors és hatékony JavaScript futtatókörnyezet, amely a webalkalmazások futtatásához szükséges.</w:t>
      </w:r>
    </w:p>
    <w:p w14:paraId="6A2E8708" w14:textId="77777777" w:rsidR="00FC62C9" w:rsidRDefault="00FC62C9">
      <w:pPr>
        <w:pStyle w:val="Listaszerbekezds"/>
        <w:numPr>
          <w:ilvl w:val="0"/>
          <w:numId w:val="18"/>
        </w:numPr>
      </w:pPr>
      <w:r>
        <w:t>Csomagoló: A Bun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8"/>
        </w:numPr>
      </w:pPr>
      <w:r>
        <w:lastRenderedPageBreak/>
        <w:t>Transzpilátor: A Bun transzpilátor egy eszköz, amely a JavaScript kódot TypeScript kódra fordítja, ami javíthatja a teljesítményt és a biztonságot.</w:t>
      </w:r>
    </w:p>
    <w:p w14:paraId="78C58EF5" w14:textId="77777777" w:rsidR="00FC62C9" w:rsidRDefault="00FC62C9">
      <w:pPr>
        <w:pStyle w:val="Listaszerbekezds"/>
        <w:numPr>
          <w:ilvl w:val="0"/>
          <w:numId w:val="18"/>
        </w:numPr>
      </w:pPr>
      <w:r>
        <w:t>Feladatkezelő: A Bun feladatkezelő egy eszköz, amely a webalkalmazások fejlesztéséhez szükséges feladatokat automatizálja.</w:t>
      </w:r>
    </w:p>
    <w:p w14:paraId="5A31F5A7" w14:textId="4E0A463D" w:rsidR="00FC62C9" w:rsidRPr="002E4E7B" w:rsidRDefault="00FC62C9">
      <w:pPr>
        <w:pStyle w:val="Listaszerbekezds"/>
        <w:numPr>
          <w:ilvl w:val="0"/>
          <w:numId w:val="18"/>
        </w:numPr>
      </w:pPr>
      <w:r>
        <w:t>npm-kliens: A Bun npm-kliens egy eszköz, amely lehetővé teszi a fejlesztők számára, hogy JavaScript és TypeScript csomagokat telepítsenek és kezeljenek.</w:t>
      </w:r>
    </w:p>
    <w:p w14:paraId="0A688A12" w14:textId="19F991A8" w:rsidR="00D5147D" w:rsidRDefault="00D0694F" w:rsidP="00D5147D">
      <w:pPr>
        <w:pStyle w:val="Cmsor2"/>
      </w:pPr>
      <w:bookmarkStart w:id="25" w:name="_Toc163991216"/>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Az első félévben egy ismerős nyelvet szerettem volna választani, amellyel már van tapasztalatom és kényelmesen tudok dolgozni vele. Ez volt a JavaScript. Ezt követően a második félévben lecseréltem a projektben használt nyelvet TypeScript-re,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63991217"/>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JavaScript egy dinamikus, interpretált programnyelv, amelyet a böngészőkben történő kliensoldali fejlesztéshez terveztek, de ma már széles körben alkalmazzák mind a szerveroldali, mind a kliensoldali fejlesztés során. Netscape Communications Corporation készítette először 1995-ben, azonban ma már egy szabványosított nyelv, amelynek fejlesztését a JavaScript Standardization Organization (JSO) irányítja</w:t>
      </w:r>
      <w:r>
        <w:t>.</w:t>
      </w:r>
    </w:p>
    <w:p w14:paraId="1385EBA2" w14:textId="3D5CFDA5" w:rsidR="0069626E" w:rsidRDefault="0069626E" w:rsidP="0069626E">
      <w:r>
        <w:t>A JavaScript az ECMAScript szabvány alapján működik, és az ECMAScript definiálja a nyelv alapvető szabályait és funkcióit. A JavaScript neve gyakran összekeveredik az ECMAScripttel, de fontos megjegyezni, hogy JavaScript a böngészők környezetében is számos további API-t és lehetőséget kínál.</w:t>
      </w:r>
    </w:p>
    <w:p w14:paraId="7C571C8A" w14:textId="20D746B1" w:rsidR="0069626E" w:rsidRDefault="0069626E" w:rsidP="0069626E">
      <w:r>
        <w:t xml:space="preserve">A JavaScript egy könnyen tanulható nyelv, ami részben annak köszönhető, hogy a szintaxisa sokban hasonlít más C-szerű nyelvekhez, például a Java-hoz vagy a C#-hoz. A nyelv dinamikus típusú, tehát a változók típusa futási időben dől el. Ez a rugalmasság </w:t>
      </w:r>
      <w:r>
        <w:lastRenderedPageBreak/>
        <w:t>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A nyelv fejlődése során számos funkció és lehetőség került bevezetésre, például az aszinkron programozás lehetőségét biztosító Promise és a modern aszinkron szintaxist lehetővé tevő async/await. Az ECMAScript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Viszont a munkám során úgy döntöttem, hogy szeretnék valami újat tanulni és kipróbálni. Így hát váltottam a TypeScript nyelvre.</w:t>
      </w:r>
    </w:p>
    <w:p w14:paraId="4BFE6E8E" w14:textId="27E947F9" w:rsidR="00D0694F" w:rsidRDefault="00D0694F" w:rsidP="00D0694F">
      <w:pPr>
        <w:pStyle w:val="Cmsor3"/>
      </w:pPr>
      <w:bookmarkStart w:id="27" w:name="_Toc163991218"/>
      <w:r>
        <w:t>TypeScript</w:t>
      </w:r>
      <w:bookmarkEnd w:id="27"/>
    </w:p>
    <w:p w14:paraId="226CE47D" w14:textId="7CAB5570" w:rsidR="0069626E" w:rsidRDefault="0069626E" w:rsidP="0069626E">
      <w:pPr>
        <w:pStyle w:val="Firstparagraph"/>
      </w:pPr>
      <w:r>
        <w:t>A szakdolgozatom elkészítése során végül a TypeScript programnyelvet választottam, melyet gyakran típusos JavaScript-ként emlegetnek. Ez a nyelv egy fordított megközelítést alkalmaz, ahol a kódot TypeScript-ben írjuk, majd azt lefordítjuk JavaScript kóddá. Számos előnnyel rendelkezik a hagyományos JavaScript-hez képest, és ezek a javak főként a típusosságának köszönhetőek.</w:t>
      </w:r>
    </w:p>
    <w:p w14:paraId="2958FDC6" w14:textId="56A2DB83" w:rsidR="0069626E" w:rsidRDefault="0069626E" w:rsidP="0069626E">
      <w:r>
        <w:t>A tiszta JavaScript-ben a változók típusa futásidőben változhat, míg a TypeScript-ben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TypeScript új operátorokat és műveleteket is bevezet, amelyek megkönnyítik a típusok ellenőrzését, kezelését és a null biztonságát.</w:t>
      </w:r>
    </w:p>
    <w:p w14:paraId="347B5ED4" w14:textId="342CBB68" w:rsidR="0069626E" w:rsidRDefault="0069626E" w:rsidP="0069626E">
      <w:r>
        <w:lastRenderedPageBreak/>
        <w:t>Egy másik kiemelkedő tulajdonsága a TypeScript-nek, hogy bármelyik JavaScript verzióra képes fordulni. Ez azt jelenti, hogy a kódunk a böngészők, a VSCode bővítmények és a Node szerverek széles körében futtatható. Így a fejlesztőknek nem kell aggódniuk a futtató környezet támogatottsága miatt.</w:t>
      </w:r>
    </w:p>
    <w:p w14:paraId="6CC6DF2F" w14:textId="7BF1B56B" w:rsidR="0069626E" w:rsidRDefault="0069626E" w:rsidP="0069626E">
      <w:r>
        <w:t>Ezek a pozitív tulajdonságok azonban együtt járnak néhány hátránnyal is. A típusok és a sok ellenőrzés miatt a kód hosszabb lesz. Emellett a TypeScript kódot először le kell fordítani, mielőtt azt a futtatási környezetben használnánk. Ez növeli a deploy időt, például a szakdolgozatom esetében a deploy ideje körülbelül 3 perc, ahelyett, hogy egyszerűen csak feltölteném a fájlokat a host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bookmarkStart w:id="28" w:name="_Toc163991219"/>
      <w:r>
        <w:t>JSX</w:t>
      </w:r>
      <w:bookmarkEnd w:id="28"/>
    </w:p>
    <w:p w14:paraId="5F571FDE" w14:textId="3102ED04" w:rsidR="00B12BE0" w:rsidRDefault="00B12BE0" w:rsidP="00B12BE0">
      <w:pPr>
        <w:pStyle w:val="Firstparagraph"/>
      </w:pPr>
      <w:r>
        <w:t xml:space="preserve">Bár nem tekinteném külön programnyelvnek, érdemesnek tartom megemlíteni a JSX-et. A </w:t>
      </w:r>
      <w:r w:rsidRPr="00B12BE0">
        <w:t>JSX (JavaScript XML) egy JavaScript kiterjesztés, amely lehetővé teszi XML-szerű kódszerkezet használatát a JavaScript kódokban. A React keretrendszer alapvetően JSX-t használ a komponensek létrehozásához, melyek a felhasználói felület különböző részeit reprezentálják. A JSX kódok a React elemeket és komponenseket hozzák létre, melyek renderelhetők a böngészőben vagy más környezetekben.</w:t>
      </w:r>
    </w:p>
    <w:p w14:paraId="5A8B1832" w14:textId="77777777" w:rsidR="00A240F5" w:rsidRDefault="00B12BE0" w:rsidP="00B12BE0">
      <w:r w:rsidRPr="00B12BE0">
        <w:t>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renderelésére, vagy feltételes operátorokat az állapotok kezelésére.</w:t>
      </w:r>
    </w:p>
    <w:p w14:paraId="42486744" w14:textId="49339294" w:rsidR="00B12BE0" w:rsidRPr="00B12BE0" w:rsidRDefault="00A240F5" w:rsidP="00A240F5">
      <w:pPr>
        <w:pStyle w:val="Firstparagraph"/>
      </w:pPr>
      <w:r>
        <w:rPr>
          <w:noProof/>
        </w:rPr>
        <w:lastRenderedPageBreak/>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617127B7" w14:textId="16D85313" w:rsidR="00D5147D" w:rsidRDefault="00D5147D" w:rsidP="00D5147D">
      <w:pPr>
        <w:pStyle w:val="Cmsor2"/>
      </w:pPr>
      <w:bookmarkStart w:id="29" w:name="_Toc163991220"/>
      <w:r>
        <w:t>React és Redux</w:t>
      </w:r>
      <w:bookmarkEnd w:id="29"/>
    </w:p>
    <w:p w14:paraId="6858F882" w14:textId="48F8CFED" w:rsidR="007435F1" w:rsidRDefault="007435F1" w:rsidP="007435F1">
      <w:pPr>
        <w:pStyle w:val="Firstparagraph"/>
      </w:pPr>
      <w:r w:rsidRPr="007435F1">
        <w:t>React és Redux két népszerű JavaScript könyvtár, melyeket webfejlesztéshez alkalmaznak, és szorosan kapcsolódnak egymáshoz.</w:t>
      </w:r>
    </w:p>
    <w:p w14:paraId="4C3A8596" w14:textId="2B7A1DB0" w:rsidR="007435F1" w:rsidRDefault="007435F1" w:rsidP="007435F1">
      <w:r w:rsidRPr="007435F1">
        <w:t>A React egy deklaratív, hatékony és flexibilis JavaScript könyvtár, amelyet a felhasználói felületek fejlesztésére terveztek. A Facebook által kifejlesztett és karbantartott könyvtár, könnyen kezelhető, és lehetővé teszi a komponensalapú fejlesztést. A React alapelve az, hogy a felhasználói felületet kisebb, újrafelhasználható komponensekre bontja, amelyek egyszerűen összeállíthatók és kezelhetők. A virtuális DOM használatával a React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lastRenderedPageBreak/>
        <w:t>A Redux egy állapotkezelési könyvtár, amely szorosan kapcsolódik a React-hoz, de önállóan is használható más JavaScript keretrendszerekkel. Az alkalmazás állapotának központosított tárolására és kezelésére szolgál, ami különösen hasznos nagy és bonyolult alkalmazások esetén. A Redux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A React és a Redux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30" w:name="_Toc163991221"/>
      <w:r>
        <w:t>Firebase</w:t>
      </w:r>
      <w:bookmarkEnd w:id="30"/>
    </w:p>
    <w:p w14:paraId="5182F5DE" w14:textId="77777777" w:rsidR="00BE004E" w:rsidRDefault="00BE004E" w:rsidP="00BE004E">
      <w:pPr>
        <w:pStyle w:val="Firstparagraph"/>
      </w:pPr>
      <w:r>
        <w:t>A Firebase a Google saját backend szolgáltatása. Számos eszközt felölel a Firebase, amelyek hasznosak egy alkalmazás elkészítéséhez, teszteléséhez, felhasználóival való kapcsolatba lépéshez és még sok máshoz.</w:t>
      </w:r>
    </w:p>
    <w:p w14:paraId="281F1D3E" w14:textId="2F23835D" w:rsidR="00BE004E" w:rsidRDefault="00BE004E" w:rsidP="00B85A55">
      <w:r>
        <w:t>A legtöbb funkció egy megadott kihasználtságig teljesen ingyenes, így a Firebase szolgáltatás egy nagyon jó eszköz a kisebb fejlesztőknek a projektjeik elkészítéséhez és karbantartásához. Egyszerű választás volt nekem is backend-et választanom a szakdolgozathoz, hisz ezen a kedvező tulajdonságon kívül a tapasztalataim alapján is a Firebase mellett döntenék. Sok középiskola alatt készített projektem szervereként működik, szeretek vele dolgozni.</w:t>
      </w:r>
    </w:p>
    <w:p w14:paraId="085A04AA" w14:textId="5FEEFC43" w:rsidR="00BE004E" w:rsidRPr="00BE004E" w:rsidRDefault="00BE004E" w:rsidP="00B85A55">
      <w:r>
        <w:t>A Firebase több alkalmazás típusba is integrálható: Android, iOS, webalkalmazás, játék és közösség által készített eszközökkel sok más is szóba jöhet. Nekem főleg Android alkalmazásaim vannak Firebase szolgáltatással összekötve, de minden környezetben nagyon egyszerű a használata. Ezt segíti a hivatalos dokumentáció is, ahol találhatók példakódok minden hivatalosan támogatott programozási nyelvhez (Java, Kotlin, Swift, C# és még néhány).</w:t>
      </w:r>
    </w:p>
    <w:p w14:paraId="7CA0D3CA" w14:textId="1907388B" w:rsidR="00D0694F" w:rsidRDefault="00D0694F" w:rsidP="00D0694F">
      <w:pPr>
        <w:pStyle w:val="Cmsor3"/>
      </w:pPr>
      <w:bookmarkStart w:id="31" w:name="_Toc163991222"/>
      <w:r>
        <w:lastRenderedPageBreak/>
        <w:t>Authentication</w:t>
      </w:r>
      <w:bookmarkEnd w:id="31"/>
    </w:p>
    <w:p w14:paraId="048D71E3" w14:textId="77777777" w:rsidR="00BE004E" w:rsidRDefault="00BE004E" w:rsidP="00BE004E">
      <w:pPr>
        <w:pStyle w:val="Firstparagraph"/>
      </w:pPr>
      <w:r>
        <w:t>Egy időpont foglaló alkalmazás esetén az egyik legfontosabb információ, hogy ki kéri az időpontot. A felhasználó kezelés egy összetett feladat, de a Firebase egy szolgáltatása sok részét leegyszerűsíti. A Firebase Authentication funkciója tud kezelni email jelszó kombinációs, email kódos és más szolgáltatással való regisztrálást és bejelentkezést.</w:t>
      </w:r>
    </w:p>
    <w:p w14:paraId="22AA5719" w14:textId="4156BDAC" w:rsidR="00BE004E" w:rsidRPr="00BE004E" w:rsidRDefault="00BE004E" w:rsidP="00BE004E">
      <w:r>
        <w:t>A szakdolgozatomban email jelszó kombinációs és Google fiókkal való hitelesítést biztosítok a felhasználók és admin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2" w:name="_Toc163991223"/>
      <w:r>
        <w:t>Hosting</w:t>
      </w:r>
      <w:bookmarkEnd w:id="32"/>
    </w:p>
    <w:p w14:paraId="19F3994E" w14:textId="77777777" w:rsidR="00BE004E" w:rsidRDefault="00BE004E" w:rsidP="00BE004E">
      <w:pPr>
        <w:pStyle w:val="Firstparagraph"/>
      </w:pPr>
      <w:r>
        <w:t>Az egyik fő különbség a progresszív webalkalmazások és a natív alkalmazások között, hogy míg a natív app teljesen a telefonon fut, gépi kód vagy bytecode teljesíti az utasításokat, addig a PWA esetén egy böngészőben fut az alkalmazás és a böngészőben lévő JavaScript interpreter felel a logikáért. Pontosan ezért szükségem volt egy host-ra, ahol az alkalmazást szolgáltathatom a felhasználók és admin számára.</w:t>
      </w:r>
    </w:p>
    <w:p w14:paraId="314D06D3" w14:textId="5C574FEB" w:rsidR="00BE004E" w:rsidRDefault="00BE004E" w:rsidP="00BE004E">
      <w:r>
        <w:t>A Firebase szolgáltatások között host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host-oknál is tökéletesen működne.</w:t>
      </w:r>
    </w:p>
    <w:p w14:paraId="1570C5C1" w14:textId="730B9D0C" w:rsidR="00BE004E" w:rsidRPr="00BE004E" w:rsidRDefault="00BE004E" w:rsidP="00BE004E">
      <w:r>
        <w:t>A projekt deploy-olása nagyon egyszerű erre a szolgáltatásra. A Firebase CLI eszközzel manuálisan, egy terminál paranccsal ki lehet adni a projektet. Viszont a szakdolgozatomban a build és deploy folyamatot automatizáltam. Mikor előkészítettem a host-ot és a projektet, a Firebase CLI program megkérdezte, hogy beállítsa-e a deploy-oló GitHub akciókat. Ezeknek köszönhetően minden alkalommal, amikor git push-olok vagy elfogadok egy pull request-et, a projektből automatikusan készül egy build és fölkerül Firebase Hosting-ra.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3" w:name="_Toc163991224"/>
      <w:r>
        <w:lastRenderedPageBreak/>
        <w:t>Firestore Database</w:t>
      </w:r>
      <w:bookmarkEnd w:id="33"/>
    </w:p>
    <w:p w14:paraId="000B74F5" w14:textId="5B484A7F" w:rsidR="009E3C69" w:rsidRDefault="009E3C69" w:rsidP="009E3C69">
      <w:pPr>
        <w:pStyle w:val="Firstparagraph"/>
      </w:pPr>
      <w:r w:rsidRPr="009E3C69">
        <w:t xml:space="preserve">A </w:t>
      </w:r>
      <w:r>
        <w:t xml:space="preserve">Firestore </w:t>
      </w:r>
      <w:r w:rsidRPr="009E3C69">
        <w:t>Database egy valós idejű</w:t>
      </w:r>
      <w:r>
        <w:t>, NoSQL</w:t>
      </w:r>
      <w:r w:rsidRPr="009E3C69">
        <w:t xml:space="preserve"> adatbázisszolgáltatás, amely lehetővé teszi a fejlesztők számára, hogy gyorsan és egyszerűen hozzanak létre és kezeljenek valós idejű adatokat mobil- és webalkalmazásaikban. A Firebase Database a Cloud Firestore-on alapul, amely egy teljesen menedzselt, nagy teljesítményű és biztonságos adatbázisszolgáltatás.</w:t>
      </w:r>
    </w:p>
    <w:p w14:paraId="7CBD12C3" w14:textId="3297EA30" w:rsidR="009E3C69" w:rsidRDefault="009E3C69" w:rsidP="009E3C69">
      <w:r w:rsidRPr="009E3C69">
        <w:t xml:space="preserve">A </w:t>
      </w:r>
      <w:r>
        <w:t xml:space="preserve">Firestore </w:t>
      </w:r>
      <w:r w:rsidRPr="009E3C69">
        <w:t>Database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2"/>
        </w:numPr>
      </w:pPr>
      <w:r>
        <w:t>Valós idejű: A Firestore Database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2"/>
        </w:numPr>
      </w:pPr>
      <w:r>
        <w:t>Könnyen használható: A Firestore Database egyszerűen használható API-val rendelkezik, amely lehetővé teszi a fejlesztők számára, hogy gyorsan és egyszerűen hozzáférjenek és kezeljék az adataikat. Az adott projekt nyelvét használhatjuk az adatbázis kezeléséhez, így a fejlesztői környezet funkcióit itt is kihasználhatjuk a string-be írt SQL parancsokkal ellentétben.</w:t>
      </w:r>
    </w:p>
    <w:p w14:paraId="39C3DCA5" w14:textId="26C0757D" w:rsidR="009E3C69" w:rsidRDefault="009E3C69">
      <w:pPr>
        <w:pStyle w:val="Listaszerbekezds"/>
        <w:numPr>
          <w:ilvl w:val="0"/>
          <w:numId w:val="12"/>
        </w:numPr>
      </w:pPr>
      <w:r>
        <w:t>Biztonságos: A Firestore Database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r>
        <w:t xml:space="preserve">Firestore </w:t>
      </w:r>
      <w:r w:rsidRPr="009E3C69">
        <w:t xml:space="preserve">Database-t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3"/>
        </w:numPr>
      </w:pPr>
      <w:r>
        <w:t>felhasználók</w:t>
      </w:r>
    </w:p>
    <w:p w14:paraId="1E732A0A" w14:textId="1C02437D" w:rsidR="009E3C69" w:rsidRDefault="009E3C69">
      <w:pPr>
        <w:pStyle w:val="Listaszerbekezds"/>
        <w:numPr>
          <w:ilvl w:val="0"/>
          <w:numId w:val="13"/>
        </w:numPr>
      </w:pPr>
      <w:r>
        <w:t>időpontok</w:t>
      </w:r>
    </w:p>
    <w:p w14:paraId="2764523D" w14:textId="3E681DBD" w:rsidR="00244E28" w:rsidRDefault="00244E28">
      <w:pPr>
        <w:pStyle w:val="Listaszerbekezds"/>
        <w:numPr>
          <w:ilvl w:val="0"/>
          <w:numId w:val="13"/>
        </w:numPr>
      </w:pPr>
      <w:r>
        <w:t>logopédus szabadnapjai</w:t>
      </w:r>
    </w:p>
    <w:p w14:paraId="5AE12078" w14:textId="4B2BC742" w:rsidR="009E3C69" w:rsidRDefault="009E3C69">
      <w:pPr>
        <w:pStyle w:val="Listaszerbekezds"/>
        <w:numPr>
          <w:ilvl w:val="0"/>
          <w:numId w:val="13"/>
        </w:numPr>
      </w:pPr>
      <w:r>
        <w:t>kölcsönözhető eszközök</w:t>
      </w:r>
    </w:p>
    <w:p w14:paraId="21C372BA" w14:textId="517D26E1" w:rsidR="009E3C69" w:rsidRPr="009E3C69" w:rsidRDefault="00630674" w:rsidP="009E3C69">
      <w:r>
        <w:t xml:space="preserve">Az Firestore Database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 xml:space="preserve">A Firebase Database használata lehetővé tette számomra, hogy egyszerűen és hatékonyan tároljam az </w:t>
      </w:r>
      <w:r w:rsidR="009E3C69" w:rsidRPr="009E3C69">
        <w:lastRenderedPageBreak/>
        <w:t>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4" w:name="_Toc163991225"/>
      <w:r>
        <w:t>Realtime Database</w:t>
      </w:r>
      <w:bookmarkEnd w:id="34"/>
    </w:p>
    <w:p w14:paraId="20CBAF5C" w14:textId="77777777" w:rsidR="00630674" w:rsidRDefault="009E3C69" w:rsidP="009E3C69">
      <w:pPr>
        <w:pStyle w:val="Firstparagraph"/>
      </w:pPr>
      <w:r w:rsidRPr="009E3C69">
        <w:t xml:space="preserve">A Firebase Realtime Database </w:t>
      </w:r>
      <w:r>
        <w:t xml:space="preserve">is </w:t>
      </w:r>
      <w:r w:rsidRPr="009E3C69">
        <w:t>egy valós idejű, NoSQL adatbázisszolgáltatás, amely lehetővé teszi a fejlesztők számára, hogy gyorsan és egyszerűen hozzanak létre és kezeljenek valós idejű adatokat mobil- és webalkalmazásaikban. A Firebase Realtime Database a Google Cloud Platform egyik eleme, és a Firestore elődje.</w:t>
      </w:r>
      <w:r w:rsidR="00630674">
        <w:t xml:space="preserve"> Bár ez az adatbázis nem tud strukturált, egybefüggő adatokat tárolni olyan könnyen és inkább primitív adattípusok kezelésére lett kitalálva, a Realtime Database-nek is megvannak a Firestore Dtabase-ben említett előnyei.</w:t>
      </w:r>
    </w:p>
    <w:p w14:paraId="2A6DB4D0" w14:textId="30797E56" w:rsidR="009E3C69" w:rsidRDefault="00630674" w:rsidP="00630674">
      <w:r>
        <w:t>A fő különbség maga az adatszerkezet: Amíg a Firestore gyűjteményekben és dokumentumokban tárolja az adatokat, a Realtime Database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4"/>
        </w:numPr>
      </w:pPr>
      <w:r>
        <w:t>admin / logopédus beállításai</w:t>
      </w:r>
    </w:p>
    <w:p w14:paraId="083643D0" w14:textId="35BCCE38" w:rsidR="00244E28" w:rsidRDefault="00244E28">
      <w:pPr>
        <w:pStyle w:val="Listaszerbekezds"/>
        <w:numPr>
          <w:ilvl w:val="0"/>
          <w:numId w:val="14"/>
        </w:numPr>
      </w:pPr>
      <w:r>
        <w:t>alkalmazás funkcióival kapcsolatos globális beállítások</w:t>
      </w:r>
    </w:p>
    <w:p w14:paraId="38AB5E65" w14:textId="453861F1" w:rsidR="00244E28" w:rsidRDefault="00244E28">
      <w:pPr>
        <w:pStyle w:val="Listaszerbekezds"/>
        <w:numPr>
          <w:ilvl w:val="0"/>
          <w:numId w:val="14"/>
        </w:numPr>
      </w:pPr>
      <w:r>
        <w:t>feature flag-ek</w:t>
      </w:r>
    </w:p>
    <w:p w14:paraId="3C15AA31" w14:textId="537F5F46" w:rsidR="00244E28" w:rsidRPr="009E3C69" w:rsidRDefault="00244E28" w:rsidP="00244E28">
      <w:r>
        <w:t>Egy konkrét példa a logopédus által beállított munkaidő. Ez nem függ semmi mástól és minden felhasználónak ugyanazt kell látnia. Ezekre az adattípusokra a Realtime Database volt a jó választás.</w:t>
      </w:r>
    </w:p>
    <w:p w14:paraId="128DB9E1" w14:textId="6F3F3E35" w:rsidR="00D0694F" w:rsidRDefault="00D0694F" w:rsidP="00D0694F">
      <w:pPr>
        <w:pStyle w:val="Cmsor3"/>
      </w:pPr>
      <w:bookmarkStart w:id="35" w:name="_Toc163991226"/>
      <w:r>
        <w:t>Storage</w:t>
      </w:r>
      <w:bookmarkEnd w:id="35"/>
    </w:p>
    <w:p w14:paraId="476B2EF7" w14:textId="27C485A4" w:rsidR="00244E28" w:rsidRDefault="00244E28" w:rsidP="00244E28">
      <w:pPr>
        <w:pStyle w:val="Firstparagraph"/>
      </w:pPr>
      <w:r w:rsidRPr="00244E28">
        <w:t>A Firebase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5"/>
        </w:numPr>
      </w:pPr>
      <w:r>
        <w:lastRenderedPageBreak/>
        <w:t>Biztonság: A Firebase Storage a Google Cloud Platform biztonságos infrastruktúráján alapul, amely megvédi adatait a sérüléstől és a jogosulatlan hozzáféréstől.</w:t>
      </w:r>
    </w:p>
    <w:p w14:paraId="42845D93" w14:textId="77777777" w:rsidR="00244E28" w:rsidRDefault="00244E28">
      <w:pPr>
        <w:pStyle w:val="Listaszerbekezds"/>
        <w:numPr>
          <w:ilvl w:val="0"/>
          <w:numId w:val="15"/>
        </w:numPr>
      </w:pPr>
      <w:r>
        <w:t>Megbízhatóság: A Firebase Storage globálisan elérhető, így biztos lehet benne, hogy adatai mindig elérhetőek lesznek, bárhol is legyen a világon.</w:t>
      </w:r>
    </w:p>
    <w:p w14:paraId="759C5581" w14:textId="6B06A209" w:rsidR="00244E28" w:rsidRDefault="00244E28">
      <w:pPr>
        <w:pStyle w:val="Listaszerbekezds"/>
        <w:numPr>
          <w:ilvl w:val="0"/>
          <w:numId w:val="15"/>
        </w:numPr>
      </w:pPr>
      <w:r>
        <w:t>Teljesítmény: A Firebase Storage gyors és hatékony, így adatai gyorsan és egyszerűen elérhetők lesznek.</w:t>
      </w:r>
    </w:p>
    <w:p w14:paraId="741D72BC" w14:textId="5E06D1F3" w:rsidR="00244E28" w:rsidRPr="00244E28" w:rsidRDefault="00244E28" w:rsidP="00244E28">
      <w:r w:rsidRPr="00244E28">
        <w:t>A szakdolgozatomban a Firebase Storage-ot használom a kölcsönözhető fejlesztői eszközök és játékok képeinek tárolására. A képek a felhasználók számára fontos információt nyújtanak az eszközök és játékok megjelenéséről és funkcióiról. A Firebase Storage használatával biztosítani tudom, hogy a képek biztonságosan és megbízhatóan tárolódjanak, és hogy a felhasználók számára mindig elérhetőek legyenek.</w:t>
      </w:r>
    </w:p>
    <w:p w14:paraId="669DE4C2" w14:textId="1CB86A46" w:rsidR="00D5147D" w:rsidRDefault="00D5147D" w:rsidP="00D5147D">
      <w:pPr>
        <w:pStyle w:val="Cmsor2"/>
      </w:pPr>
      <w:bookmarkStart w:id="36" w:name="_Toc163991227"/>
      <w:r>
        <w:t>PWA</w:t>
      </w:r>
      <w:bookmarkEnd w:id="36"/>
    </w:p>
    <w:p w14:paraId="6D7368D4" w14:textId="7ECC928E" w:rsidR="000F7E17" w:rsidRDefault="000F7E17" w:rsidP="000F7E17">
      <w:pPr>
        <w:pStyle w:val="Firstparagraph"/>
      </w:pPr>
      <w:r>
        <w:t>Progressive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PWA-knak a szolgáltatófüggetlen természetük, ami azt jelenti, hogy nem szükségesek specifikus alkalmazásboltokba történő feltöltéshez és letöltéshez. A felhasználók egyszerűen hozzáférhetnek hozzájuk a webböngészőjükből, és a PWA automatikusan alkalmazként települ és működik, akár offline is.</w:t>
      </w:r>
    </w:p>
    <w:p w14:paraId="0B597920" w14:textId="787ADA46" w:rsidR="000F7E17" w:rsidRDefault="000F7E17" w:rsidP="000F7E17">
      <w:pPr>
        <w:pStyle w:val="Firstparagraph"/>
      </w:pPr>
      <w:r>
        <w:t>Az offline funkcionalitás a PWA-k egyik kulcsfontosságú vonása. A Service Worker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 xml:space="preserve">A PWA-knak további előnyei közé tartozik a gyors betöltési idő, az egyszerű hozzáférés a kezdőképernyőről, és a jobb teljesítmény különböző platformokon. Emellett támogatják </w:t>
      </w:r>
      <w:r>
        <w:lastRenderedPageBreak/>
        <w:t>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A PWA-k alkalmazként viselkednek, de fejlesztésük és karbantartásuk lényegesen egyszerűbb és költséghatékonyabb, mint a natív alkalmazásoké. A fejlesztők a PWA-k készítése során modernebb eszközökkel, például az Angular, React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7" w:name="_Toc163991228"/>
      <w:r>
        <w:t>Google Chrome</w:t>
      </w:r>
      <w:r w:rsidR="00D0694F">
        <w:t>, mint</w:t>
      </w:r>
      <w:r>
        <w:t xml:space="preserve"> fejlesztői eszköz</w:t>
      </w:r>
      <w:bookmarkEnd w:id="37"/>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A Chrome DevTools kiterjedt eszközkészletet kínál a fejlesztőknek, amely segítségével elemzik, hibakeresik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8" w:name="_Toc163991229"/>
      <w:r>
        <w:t>Lighthouse</w:t>
      </w:r>
      <w:bookmarkEnd w:id="38"/>
    </w:p>
    <w:p w14:paraId="3E231462" w14:textId="028E5CDF" w:rsidR="00FC6A5F" w:rsidRDefault="00FC6A5F" w:rsidP="00FC6A5F">
      <w:pPr>
        <w:pStyle w:val="Firstparagraph"/>
      </w:pPr>
      <w:r w:rsidRPr="00FC6A5F">
        <w:t>A Lighthouse egy ingyenes, nyílt forráskódú eszköz, amely a Chrome böngészőben található, és weboldalak teljesítményét, használhatóságát, hozzáférhetőségét és más tényezőket értékel. A Lighthouse-t a Google fejlesztette ki, és beépítette a Chrome DevTools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20"/>
        </w:numPr>
      </w:pPr>
      <w:r>
        <w:t>Teljesítményértékelés: A Lighthouse átfogó elemzést készít a weboldal teljesítményéről, beleértve a betöltési sebességet, a renderelési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20"/>
        </w:numPr>
      </w:pPr>
      <w:r>
        <w:t>Használhatósági vizsgálatok: Az eszköz ellenőrzi, hogy az oldal megfelel-e az alapvető használhatósági szabályoknak. Például értékeli a hiperhivatkozások megfelelő címkezését, a billentyűparancsokat, és egyebeket, amelyek hozzájárulnak a felhasználóbarát élményhez.</w:t>
      </w:r>
    </w:p>
    <w:p w14:paraId="20C2332D" w14:textId="58A30C54" w:rsidR="00FC6A5F" w:rsidRDefault="00FC6A5F">
      <w:pPr>
        <w:pStyle w:val="Listaszerbekezds"/>
        <w:numPr>
          <w:ilvl w:val="0"/>
          <w:numId w:val="20"/>
        </w:numPr>
      </w:pPr>
      <w:r>
        <w:lastRenderedPageBreak/>
        <w:t>Hozzáférhetőségi ellenőrzések: A Lighthouse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20"/>
        </w:numPr>
      </w:pPr>
      <w:r>
        <w:t>Progresszív webalkalmazás (PWA) értékelés: A Lighthouse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20"/>
        </w:numPr>
      </w:pPr>
      <w:r>
        <w:t>SEO (keresőoptimalizálás) elemzés: A Lighthouse kiértékeli az oldal keresőoptimalizáltságát is, figyelembe véve például a meta-címkék helyes használatát, az alt-teksteket és egyéb SEO-szempontokat.</w:t>
      </w:r>
    </w:p>
    <w:p w14:paraId="0E36B98C" w14:textId="45BCF44B" w:rsidR="00FC6A5F" w:rsidRPr="00FC6A5F" w:rsidRDefault="00FC6A5F">
      <w:pPr>
        <w:pStyle w:val="Listaszerbekezds"/>
        <w:numPr>
          <w:ilvl w:val="0"/>
          <w:numId w:val="20"/>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9" w:name="_Toc163991230"/>
      <w:r>
        <w:t>React fejleszői bővítmények</w:t>
      </w:r>
      <w:bookmarkEnd w:id="39"/>
    </w:p>
    <w:p w14:paraId="0C0E3133" w14:textId="219AD422" w:rsidR="007C54F7" w:rsidRDefault="007C54F7" w:rsidP="007C54F7">
      <w:pPr>
        <w:pStyle w:val="Firstparagraph"/>
      </w:pPr>
      <w:r>
        <w:t>A fejlesztésnél a böngészőt sem hagytam ki berendezkedéskor a könnyebb munka érdekében. A Visual Studio Code programhoz hasonlóan egy böngészőt is testreszabhatunk egy szoftver projekt készítéséhez. A Chrome Web Store-ban több webalkalmazás fejlesztést segítő bővítményt is használtam a szakdolgozatom elkészítése során.</w:t>
      </w:r>
    </w:p>
    <w:p w14:paraId="415330BE" w14:textId="26A16465" w:rsidR="007C54F7" w:rsidRDefault="007C54F7" w:rsidP="007C54F7">
      <w:r>
        <w:t xml:space="preserve">Például a React Developer Tools bővítményt. </w:t>
      </w:r>
      <w:r w:rsidRPr="007C54F7">
        <w:t>Ez a bővítmény a Facebook által fejlesztett, és a React alkalmazások hibakeresésére és elemzésére szolgál. A React Developer Tools lehetővé teszi a fejlesztők számára, hogy könnyen ellenőrizzék és manipulálják a React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Redux DevTools </w:t>
      </w:r>
      <w:r>
        <w:t xml:space="preserve">bővítményt is használtam, amely </w:t>
      </w:r>
      <w:r w:rsidRPr="007C54F7">
        <w:t>lehetővé teszi a Redux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40" w:name="_Toc163991231"/>
      <w:r>
        <w:lastRenderedPageBreak/>
        <w:t>PWA kompatibilis operációs rendszerek</w:t>
      </w:r>
      <w:bookmarkEnd w:id="40"/>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1" w:name="_Toc163991232"/>
      <w:r>
        <w:t>Android</w:t>
      </w:r>
      <w:bookmarkEnd w:id="41"/>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Az Android rendszer az open-source Android Open Source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A Progressive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Az Android böngészői, például a Google Chrome, támogatják a Service Worker API-t és az App Manifestet, amelyek nélkülözhetetlenek a PWA-k funkcionalitásához. Emellett a PWA-k offline módjának, push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2" w:name="_Toc163991233"/>
      <w:r>
        <w:lastRenderedPageBreak/>
        <w:t>iOS</w:t>
      </w:r>
      <w:bookmarkEnd w:id="42"/>
    </w:p>
    <w:p w14:paraId="6A2DDB46" w14:textId="2C67D487" w:rsidR="00A50DF2" w:rsidRDefault="00A50DF2" w:rsidP="00A50DF2">
      <w:pPr>
        <w:pStyle w:val="Firstparagraph"/>
      </w:pPr>
      <w:r>
        <w:t>Az iOS az Apple által kifejlesztett és karbantartott operációs rendszer, amely az iPhone, iPad és iPod Touch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Az App Store a iOS operációs rendszer központi alkalmazásboltja, ahol a felhasználók számos alkalmazást, játékot és szolgáltatást találnak. Az App Store a következetes minőségellenőrzések és biztonsági intézkedések miatt híres, és az alkalmazások letöltése és frissítése rendkívül egyszerű és biztonságos.</w:t>
      </w:r>
    </w:p>
    <w:p w14:paraId="0E01F6B6" w14:textId="1CE1AF74" w:rsidR="00A50DF2" w:rsidRDefault="00A50DF2" w:rsidP="00A50DF2">
      <w:r>
        <w:t>Ami a Progressive Web App (PWA) támogatást illeti, az iOS rendszer korábban szigorú korlátokat állított fel. Az iOS korábbi verziói csak limitáltan támogatták a Service Worker API-t, és nem engedélyezték a PWA-k ikonként való hozzáadását a kezdőképernyőhöz.</w:t>
      </w:r>
    </w:p>
    <w:p w14:paraId="65652144" w14:textId="650D1010" w:rsidR="00A50DF2" w:rsidRDefault="00A50DF2" w:rsidP="00A50DF2">
      <w:r>
        <w:t>Az iOS 14 és újabb verziói azonban lényegesen javították a PWA-k támogatását. A Safari böngésző immár kezeli a Service Worker API-t és az App Manifestet,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3" w:name="_Toc163991234"/>
      <w:r>
        <w:t>Windows</w:t>
      </w:r>
      <w:bookmarkEnd w:id="43"/>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 xml:space="preserve">A Microsoft Store a Windows operációs rendszer központi alkalmazásboltja, ahol a felhasználók számos alkalmazást, játékot és egyéb szoftvert találnak. Az alkalmazások </w:t>
      </w:r>
      <w:r>
        <w:lastRenderedPageBreak/>
        <w:t>letöltése és frissítése egyszerű, és a Windows rendszer széles körű kompatibilitást kínál különböző alkalmazások és fejlesztési környezetek számára.</w:t>
      </w:r>
    </w:p>
    <w:p w14:paraId="0AA2181E" w14:textId="7668A4BB" w:rsidR="00A50DF2" w:rsidRDefault="00A50DF2" w:rsidP="00A50DF2">
      <w:r>
        <w:t>A Progressive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Az Edge böngésző, amely a Windows 10-hez tartozó alapértelmezett böngésző, jelenleg is támogatja a Service Worker API-t és az App Manifestet,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2E793F02" w:rsidR="00A50DF2" w:rsidRPr="00A50DF2"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0D1BB9BE" w14:textId="132BF2D7" w:rsidR="00D5147D" w:rsidRDefault="00D5147D" w:rsidP="00D5147D">
      <w:pPr>
        <w:pStyle w:val="Cmsor1"/>
      </w:pPr>
      <w:bookmarkStart w:id="44" w:name="_Toc163991235"/>
      <w:r>
        <w:t>Fejlesztői dokumentáció</w:t>
      </w:r>
      <w:bookmarkEnd w:id="44"/>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5" w:name="_Toc163991236"/>
      <w:r>
        <w:t>Architektúra és technológiák</w:t>
      </w:r>
      <w:bookmarkEnd w:id="45"/>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6" w:name="_Toc163991237"/>
      <w:r>
        <w:t>Frontend</w:t>
      </w:r>
      <w:bookmarkEnd w:id="46"/>
    </w:p>
    <w:p w14:paraId="6F0B1681" w14:textId="76754934" w:rsidR="005A1137" w:rsidRDefault="005A1137" w:rsidP="005A1137">
      <w:pPr>
        <w:pStyle w:val="Firstparagraph"/>
      </w:pPr>
      <w:r w:rsidRPr="005A1137">
        <w:t>A frontend réteg fejlesztéséhez a React keretrendszert választott</w:t>
      </w:r>
      <w:r>
        <w:t>am</w:t>
      </w:r>
      <w:r w:rsidRPr="005A1137">
        <w:t xml:space="preserve">. A React egy komponens alapú </w:t>
      </w:r>
      <w:r w:rsidR="00EB0424">
        <w:t>keretrendszer (bár könyvtárként is emlegetik)</w:t>
      </w:r>
      <w:r w:rsidRPr="005A1137">
        <w:t xml:space="preserve">, amely lehetővé teszi a könnyű és hatékony felhasználói felület kialakítását. A komponensek moduláris </w:t>
      </w:r>
      <w:r w:rsidRPr="005A1137">
        <w:lastRenderedPageBreak/>
        <w:t>kialakítása lehetővé teszi a könnyű újrafelhasználhatóságot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2"/>
        </w:numPr>
      </w:pPr>
      <w:r>
        <w:t>oldalak (src/pages/&lt;scope&gt;/&lt;name&gt;Page.tsx)</w:t>
      </w:r>
    </w:p>
    <w:p w14:paraId="76069C0A" w14:textId="7F1F9EA4" w:rsidR="005A1137" w:rsidRDefault="005A1137">
      <w:pPr>
        <w:pStyle w:val="Listaszerbekezds"/>
        <w:numPr>
          <w:ilvl w:val="0"/>
          <w:numId w:val="22"/>
        </w:numPr>
      </w:pPr>
      <w:r>
        <w:t>kis komponensek (src/components/&lt;name&gt;.tsx)</w:t>
      </w:r>
    </w:p>
    <w:p w14:paraId="122C0934" w14:textId="1FE5B17F" w:rsidR="005D2D92" w:rsidRDefault="005D2D92" w:rsidP="005D2D92">
      <w:r>
        <w:t>Az oldal komponensek a teljes oldalak, amelyekre az elérési útvonalak mutatnak.</w:t>
      </w:r>
      <w:r w:rsidR="00CF77D7">
        <w:t xml:space="preserve"> Csak az App.tsx fájlban vannak felhasználva. Az elérési utak és az URL paraméterek kezelését a react-router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MainPage</w:t>
            </w:r>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/booking</w:t>
            </w:r>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BookingPage</w:t>
            </w:r>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t>/admin</w:t>
            </w:r>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AdminPage</w:t>
            </w:r>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/rental</w:t>
            </w:r>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RentalPage</w:t>
            </w:r>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/works/edit/</w:t>
            </w:r>
          </w:p>
          <w:p w14:paraId="08AAB1E9" w14:textId="074DC3BE" w:rsidR="00387D85" w:rsidRDefault="00387D85" w:rsidP="005D2D92">
            <w:pPr>
              <w:ind w:firstLine="0"/>
            </w:pPr>
            <w:r>
              <w:t>:workTitle</w:t>
            </w:r>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EditWorkPage</w:t>
            </w:r>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Foglalkozás szerkesztő az admin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/appointments/edot/</w:t>
            </w:r>
            <w:r>
              <w:br/>
              <w:t>:appointmentId</w:t>
            </w:r>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EditAppointmentPage</w:t>
            </w:r>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 szerkesztő az admin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/items/edit/:itemId</w:t>
            </w:r>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EditRentalItemPage</w:t>
            </w:r>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Kölcsönözhető eszköz szerkesztő az admin számára.</w:t>
            </w:r>
          </w:p>
        </w:tc>
      </w:tr>
    </w:tbl>
    <w:p w14:paraId="59304CBE" w14:textId="77777777" w:rsidR="00EE4A4E" w:rsidRDefault="00387D85" w:rsidP="005D2D92">
      <w:r>
        <w:t>Minden oldal komponens gyökere egy Page komponens (src/components/Page.tsx), amely segíti a reszponzivitást, a fej- és lábléc elhelyezését és a konzisztencia fenntartását a webalkalmazás különböző helyein.</w:t>
      </w:r>
    </w:p>
    <w:p w14:paraId="68BF63AA" w14:textId="0E5B21E7" w:rsidR="00387D85" w:rsidRDefault="00EE4A4E" w:rsidP="00EE4A4E">
      <w:pPr>
        <w:ind w:firstLine="0"/>
      </w:pPr>
      <w:r>
        <w:rPr>
          <w:noProof/>
        </w:rPr>
        <w:lastRenderedPageBreak/>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AppointmentDisplay</w:t>
            </w:r>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Footer</w:t>
            </w:r>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ItemDisplay</w:t>
            </w:r>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LoginCard</w:t>
            </w:r>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WorkDisplay</w:t>
            </w:r>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FullCalendar</w:t>
            </w:r>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AppBar, Button, Card, TextField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w:t>
      </w:r>
      <w:r w:rsidR="00EB0424">
        <w:rPr>
          <w:noProof/>
        </w:rPr>
        <w:lastRenderedPageBreak/>
        <w:t>egy szép, használható felületet gyorsabban tudok elkészíteni és több idő jut a backend és logikai részekre.</w:t>
      </w:r>
    </w:p>
    <w:p w14:paraId="773F3971" w14:textId="298A9A3F" w:rsidR="006C6EDD" w:rsidRPr="005A1137" w:rsidRDefault="008A2019" w:rsidP="008A2019">
      <w:pPr>
        <w:ind w:firstLine="0"/>
        <w:jc w:val="center"/>
        <w:rPr>
          <w:noProof/>
        </w:rPr>
      </w:pPr>
      <w:r w:rsidRPr="008A2019">
        <w:rPr>
          <w:noProof/>
        </w:rPr>
        <w:drawing>
          <wp:inline distT="0" distB="0" distL="0" distR="0" wp14:anchorId="5ED5384F" wp14:editId="17ABA83D">
            <wp:extent cx="3448050" cy="3347484"/>
            <wp:effectExtent l="0" t="0" r="0" b="5715"/>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3448050" cy="3347484"/>
                    </a:xfrm>
                    <a:prstGeom prst="rect">
                      <a:avLst/>
                    </a:prstGeom>
                  </pic:spPr>
                </pic:pic>
              </a:graphicData>
            </a:graphic>
          </wp:inline>
        </w:drawing>
      </w:r>
    </w:p>
    <w:p w14:paraId="1E79C115" w14:textId="442A1F3E" w:rsidR="00E02867" w:rsidRDefault="00E02867" w:rsidP="00E02867">
      <w:pPr>
        <w:pStyle w:val="Cmsor3"/>
      </w:pPr>
      <w:bookmarkStart w:id="47" w:name="_Toc163991238"/>
      <w:r>
        <w:t>Backend</w:t>
      </w:r>
      <w:bookmarkEnd w:id="47"/>
    </w:p>
    <w:p w14:paraId="38DB3CBA" w14:textId="2A070092" w:rsidR="00D66A3F" w:rsidRDefault="00D66A3F" w:rsidP="00D66A3F">
      <w:pPr>
        <w:pStyle w:val="Firstparagraph"/>
      </w:pPr>
      <w:r>
        <w:t>A webalkalmazás backend részét a Google működteti a Firebase szolgáltatásán keresztül.</w:t>
      </w:r>
    </w:p>
    <w:p w14:paraId="7DB364C1" w14:textId="46324158" w:rsidR="00D66A3F" w:rsidRDefault="00D66A3F">
      <w:pPr>
        <w:pStyle w:val="Listaszerbekezds"/>
        <w:numPr>
          <w:ilvl w:val="0"/>
          <w:numId w:val="23"/>
        </w:numPr>
        <w:ind w:left="720"/>
      </w:pPr>
      <w:r>
        <w:t>Authentication: Fiók kezelés, bejelentkezés e-mail jelszó párossal és Google fiókkal.</w:t>
      </w:r>
    </w:p>
    <w:p w14:paraId="210927A3" w14:textId="6BFFF82C" w:rsidR="00D66A3F" w:rsidRDefault="00D66A3F">
      <w:pPr>
        <w:pStyle w:val="Listaszerbekezds"/>
        <w:numPr>
          <w:ilvl w:val="0"/>
          <w:numId w:val="23"/>
        </w:numPr>
        <w:ind w:left="720"/>
      </w:pPr>
      <w:r>
        <w:t>Firestore Database: Adatbázis foglalkozásoknak, időpontoknak, kölcsönözhető fejlesztő eszközöknek és felhasználók adatainak.</w:t>
      </w:r>
    </w:p>
    <w:p w14:paraId="008D4951" w14:textId="307C4D81" w:rsidR="00D66A3F" w:rsidRDefault="00D66A3F">
      <w:pPr>
        <w:pStyle w:val="Listaszerbekezds"/>
        <w:numPr>
          <w:ilvl w:val="0"/>
          <w:numId w:val="23"/>
        </w:numPr>
        <w:ind w:left="720"/>
      </w:pPr>
      <w:r>
        <w:t>Realtime Database: Adatbázis az admin / logopédus beállításainak, globális beállításoknak az időpontfoglalással kapcsolatban és egyéb metaadatoknak.</w:t>
      </w:r>
    </w:p>
    <w:p w14:paraId="5DA075FD" w14:textId="57849395" w:rsidR="00D66A3F" w:rsidRDefault="00D66A3F">
      <w:pPr>
        <w:pStyle w:val="Listaszerbekezds"/>
        <w:numPr>
          <w:ilvl w:val="0"/>
          <w:numId w:val="23"/>
        </w:numPr>
        <w:ind w:left="720"/>
      </w:pPr>
      <w:r>
        <w:t>Storage: Fájlszerver a kölcsönözhető fejlesztő eszközök képei számára.</w:t>
      </w:r>
    </w:p>
    <w:p w14:paraId="645914C3" w14:textId="63075033" w:rsidR="00D66A3F" w:rsidRDefault="00D66A3F">
      <w:pPr>
        <w:pStyle w:val="Listaszerbekezds"/>
        <w:numPr>
          <w:ilvl w:val="0"/>
          <w:numId w:val="23"/>
        </w:numPr>
        <w:ind w:left="720"/>
      </w:pPr>
      <w:r>
        <w:t>Hosting: A webalkalmazás szolgáltatása a felhasználók számára.</w:t>
      </w:r>
    </w:p>
    <w:p w14:paraId="01EDEFC3" w14:textId="6AE7E833" w:rsidR="005354CA" w:rsidRDefault="005354CA" w:rsidP="005354CA">
      <w:r w:rsidRPr="005354CA">
        <w:t>Firestore Database és a Realtime Database</w:t>
      </w:r>
      <w:r>
        <w:t xml:space="preserve"> a két fő adatbázis</w:t>
      </w:r>
      <w:r w:rsidRPr="005354CA">
        <w:t>. Mindkét adatbázis NoSQL-adatbázis,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7"/>
        </w:numPr>
      </w:pPr>
      <w:r>
        <w:t xml:space="preserve">Realtime Database: A Realtime Database egy JSON-fa struktúrát használ az adatok tárolására. Ez egyszerűvé teszi az adatok tárolását és lekérését, de kevésbé </w:t>
      </w:r>
      <w:r>
        <w:lastRenderedPageBreak/>
        <w:t>rugalmas, ha összetett kapcsolatokat kell tárolni.</w:t>
      </w:r>
      <w:r w:rsidR="004D07E8">
        <w:t xml:space="preserve"> </w:t>
      </w:r>
      <w:r w:rsidR="004D07E8" w:rsidRPr="004D07E8">
        <w:t>A Realtime Database az átvitt sávszélesség és a tároló alapján kerül számlázásra.</w:t>
      </w:r>
    </w:p>
    <w:p w14:paraId="51460DE1" w14:textId="1CA590CC" w:rsidR="00BE7F51" w:rsidRDefault="00BE7F51">
      <w:pPr>
        <w:pStyle w:val="Listaszerbekezds"/>
        <w:numPr>
          <w:ilvl w:val="0"/>
          <w:numId w:val="27"/>
        </w:numPr>
      </w:pPr>
      <w:r>
        <w:t>Firestore Database: A Firestore Database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A Firestore Database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8" w:name="_Toc163991239"/>
      <w:r>
        <w:t>API</w:t>
      </w:r>
      <w:bookmarkEnd w:id="48"/>
    </w:p>
    <w:p w14:paraId="6A218FE4" w14:textId="7871AA58" w:rsidR="00403A63" w:rsidRDefault="00403A63" w:rsidP="00403A63">
      <w:pPr>
        <w:pStyle w:val="Firstparagraph"/>
      </w:pPr>
      <w:r>
        <w:t>A Firebase szolgáltatások használata egy React alkalmazásból nem bonyolult feladat. A Firebase-nek hivatalos támogatása van a Node.js alapú projektekhez a firebase npm csomag formájában. A csomagon kívül szükség van még pár dologra. A „.env” fájlban meg kell adni az API kulcsokat, ez ad hozzáférést egy Firebase projekthez. Opcionálisan lehet egyéb beállításokat végezni a firebase.json fájlban.</w:t>
      </w:r>
    </w:p>
    <w:p w14:paraId="623B3F4B" w14:textId="77777777" w:rsidR="00C470DE" w:rsidRDefault="00924A2B" w:rsidP="00924A2B">
      <w:r>
        <w:t>Firebase használata React-ban:</w:t>
      </w:r>
    </w:p>
    <w:p w14:paraId="44C906CF" w14:textId="1590773E" w:rsidR="00924A2B" w:rsidRDefault="00C470DE" w:rsidP="00C470DE">
      <w:pPr>
        <w:ind w:firstLine="0"/>
      </w:pPr>
      <w:r>
        <w:rPr>
          <w:noProof/>
        </w:rPr>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657B85A1" w14:textId="74CAF3E0" w:rsidR="00C470DE" w:rsidRDefault="00C470DE">
      <w:pPr>
        <w:pStyle w:val="Listaszerbekezds"/>
        <w:numPr>
          <w:ilvl w:val="0"/>
          <w:numId w:val="24"/>
        </w:numPr>
      </w:pPr>
      <w:r>
        <w:lastRenderedPageBreak/>
        <w:t>Az API kulcsok nem véletlen vannak kódon kívül. Ezeknek a kódba írása hatalmas biztonsági rés lenne. A „.env”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4"/>
        </w:numPr>
      </w:pPr>
      <w:r>
        <w:t>Az app konstansban van minden, ami a Firebase projekt eléréséhez kell. Bár ezt exportálom a fájlból, nem használom a frontend-en, csak a Firebase-hez írt segéd függvényeimben.</w:t>
      </w:r>
    </w:p>
    <w:p w14:paraId="067245EF" w14:textId="0E787086" w:rsidR="00C33066" w:rsidRDefault="00C470DE">
      <w:pPr>
        <w:pStyle w:val="Listaszerbekezds"/>
        <w:numPr>
          <w:ilvl w:val="0"/>
          <w:numId w:val="24"/>
        </w:numPr>
      </w:pPr>
      <w:r>
        <w:t>Az analytics konstans a Google Analytics szolgáltatás API-ja. Ennek a sornak köszönhetően tudom vizsgálni a webalkalmazásom látogatottságát a Firebase console-ba</w:t>
      </w:r>
      <w:r w:rsidR="00C33066">
        <w:t>n.</w:t>
      </w:r>
    </w:p>
    <w:p w14:paraId="3C9909F0" w14:textId="1911FFC8" w:rsidR="00C470DE" w:rsidRDefault="00C33066" w:rsidP="00C33066">
      <w:r>
        <w:t>A különböző Firebase szolgáltatásokat külön helyekre rendeztem az átláthatóság érdekében a következő elérési úton: src/firebase/&lt;szolgáltatás&gt;.ts. Minden Firebase szolgáltatáshoz tartozó fájlban minden műveletnek külön függvénye van.</w:t>
      </w:r>
    </w:p>
    <w:p w14:paraId="6FC3D364" w14:textId="3C8BEFA7" w:rsidR="00D05644" w:rsidRDefault="00D05644">
      <w:pPr>
        <w:pStyle w:val="Firstparagraph"/>
        <w:numPr>
          <w:ilvl w:val="0"/>
          <w:numId w:val="25"/>
        </w:numPr>
      </w:pPr>
      <w:r>
        <w:t>auth.ts</w:t>
      </w:r>
    </w:p>
    <w:p w14:paraId="12DAE064" w14:textId="16765285" w:rsidR="00D05644" w:rsidRDefault="00D05644">
      <w:pPr>
        <w:pStyle w:val="Listaszerbekezds"/>
        <w:numPr>
          <w:ilvl w:val="1"/>
          <w:numId w:val="25"/>
        </w:numPr>
      </w:pPr>
      <w:r>
        <w:t>add/removeOnAuthStateChangedListener(</w:t>
      </w:r>
      <w:r w:rsidRPr="00D05644">
        <w:t>(User | null) =&gt; void</w:t>
      </w:r>
      <w:r>
        <w:t>)</w:t>
      </w:r>
    </w:p>
    <w:p w14:paraId="5CE4C7E9" w14:textId="6BC4D117" w:rsidR="00D05644" w:rsidRDefault="00D05644">
      <w:pPr>
        <w:pStyle w:val="Listaszerbekezds"/>
        <w:numPr>
          <w:ilvl w:val="1"/>
          <w:numId w:val="25"/>
        </w:numPr>
      </w:pPr>
      <w:r>
        <w:t>getCurrentUser(): User | null</w:t>
      </w:r>
    </w:p>
    <w:p w14:paraId="742A5A43" w14:textId="1B90222B" w:rsidR="00D05644" w:rsidRDefault="00D05644">
      <w:pPr>
        <w:pStyle w:val="Listaszerbekezds"/>
        <w:numPr>
          <w:ilvl w:val="1"/>
          <w:numId w:val="25"/>
        </w:numPr>
      </w:pPr>
      <w:r>
        <w:t>register(string, string)</w:t>
      </w:r>
    </w:p>
    <w:p w14:paraId="4FC1D319" w14:textId="399908AB" w:rsidR="00D05644" w:rsidRDefault="00D05644">
      <w:pPr>
        <w:pStyle w:val="Listaszerbekezds"/>
        <w:numPr>
          <w:ilvl w:val="1"/>
          <w:numId w:val="25"/>
        </w:numPr>
      </w:pPr>
      <w:r>
        <w:t>logIn(string, string)</w:t>
      </w:r>
    </w:p>
    <w:p w14:paraId="368FC73F" w14:textId="2EE25FDE" w:rsidR="00D05644" w:rsidRDefault="00D05644">
      <w:pPr>
        <w:pStyle w:val="Listaszerbekezds"/>
        <w:numPr>
          <w:ilvl w:val="1"/>
          <w:numId w:val="25"/>
        </w:numPr>
      </w:pPr>
      <w:r>
        <w:t>logInGoogle(boolean)</w:t>
      </w:r>
    </w:p>
    <w:p w14:paraId="2272A70F" w14:textId="6C71CFB0" w:rsidR="00D05644" w:rsidRDefault="00D05644">
      <w:pPr>
        <w:pStyle w:val="Listaszerbekezds"/>
        <w:numPr>
          <w:ilvl w:val="1"/>
          <w:numId w:val="25"/>
        </w:numPr>
      </w:pPr>
      <w:r>
        <w:t>logOut()</w:t>
      </w:r>
    </w:p>
    <w:p w14:paraId="691E84B7" w14:textId="6BBD65C3" w:rsidR="00FB6496" w:rsidRDefault="00FB6496">
      <w:pPr>
        <w:pStyle w:val="Listaszerbekezds"/>
        <w:numPr>
          <w:ilvl w:val="0"/>
          <w:numId w:val="25"/>
        </w:numPr>
      </w:pPr>
      <w:r>
        <w:t>firestore.ts</w:t>
      </w:r>
    </w:p>
    <w:p w14:paraId="664D28F2" w14:textId="7B609BD9" w:rsidR="00FB6496" w:rsidRDefault="00FB6496">
      <w:pPr>
        <w:pStyle w:val="Listaszerbekezds"/>
        <w:numPr>
          <w:ilvl w:val="1"/>
          <w:numId w:val="25"/>
        </w:numPr>
      </w:pPr>
      <w:r>
        <w:t>userIsAdmin((boolean) =&gt; void)</w:t>
      </w:r>
    </w:p>
    <w:p w14:paraId="58063405" w14:textId="7CCCE907" w:rsidR="00FB6496" w:rsidRDefault="00FB6496">
      <w:pPr>
        <w:pStyle w:val="Listaszerbekezds"/>
        <w:numPr>
          <w:ilvl w:val="1"/>
          <w:numId w:val="25"/>
        </w:numPr>
      </w:pPr>
      <w:r>
        <w:t>get/setUserEmail(string, string | (string) =&gt; void)</w:t>
      </w:r>
    </w:p>
    <w:p w14:paraId="4B568309" w14:textId="2043A733" w:rsidR="00FB6496" w:rsidRDefault="00FB6496">
      <w:pPr>
        <w:pStyle w:val="Listaszerbekezds"/>
        <w:numPr>
          <w:ilvl w:val="1"/>
          <w:numId w:val="25"/>
        </w:numPr>
      </w:pPr>
      <w:r>
        <w:t>get/update/deleteWork</w:t>
      </w:r>
    </w:p>
    <w:p w14:paraId="7A60A287" w14:textId="7B5FE23C" w:rsidR="00FB6496" w:rsidRDefault="00FB6496">
      <w:pPr>
        <w:pStyle w:val="Listaszerbekezds"/>
        <w:numPr>
          <w:ilvl w:val="1"/>
          <w:numId w:val="25"/>
        </w:numPr>
      </w:pPr>
      <w:r>
        <w:t>update/deleteAppointment</w:t>
      </w:r>
    </w:p>
    <w:p w14:paraId="17AABCA4" w14:textId="61402C6D" w:rsidR="00FB6496" w:rsidRDefault="00FB6496">
      <w:pPr>
        <w:pStyle w:val="Listaszerbekezds"/>
        <w:numPr>
          <w:ilvl w:val="1"/>
          <w:numId w:val="25"/>
        </w:numPr>
      </w:pPr>
      <w:r>
        <w:t>getAppointmentById</w:t>
      </w:r>
    </w:p>
    <w:p w14:paraId="23CA48B6" w14:textId="6A394359" w:rsidR="00FB6496" w:rsidRDefault="00FB6496">
      <w:pPr>
        <w:pStyle w:val="Listaszerbekezds"/>
        <w:numPr>
          <w:ilvl w:val="1"/>
          <w:numId w:val="25"/>
        </w:numPr>
      </w:pPr>
      <w:r>
        <w:t>getAppointments(all)/ByDate/ByUser</w:t>
      </w:r>
    </w:p>
    <w:p w14:paraId="497859C7" w14:textId="64748E3B" w:rsidR="00FB6496" w:rsidRDefault="00FB6496">
      <w:pPr>
        <w:pStyle w:val="Listaszerbekezds"/>
        <w:numPr>
          <w:ilvl w:val="1"/>
          <w:numId w:val="25"/>
        </w:numPr>
      </w:pPr>
      <w:r>
        <w:t>getRentalItems</w:t>
      </w:r>
    </w:p>
    <w:p w14:paraId="30CC7FFB" w14:textId="04DA828C" w:rsidR="00FB6496" w:rsidRDefault="00FB6496">
      <w:pPr>
        <w:pStyle w:val="Listaszerbekezds"/>
        <w:numPr>
          <w:ilvl w:val="1"/>
          <w:numId w:val="25"/>
        </w:numPr>
      </w:pPr>
      <w:r>
        <w:t>getRentalItemById</w:t>
      </w:r>
    </w:p>
    <w:p w14:paraId="652EF402" w14:textId="1B125E26" w:rsidR="00FB6496" w:rsidRDefault="00FB6496">
      <w:pPr>
        <w:pStyle w:val="Listaszerbekezds"/>
        <w:numPr>
          <w:ilvl w:val="1"/>
          <w:numId w:val="25"/>
        </w:numPr>
      </w:pPr>
      <w:r>
        <w:t>update/deleteRentalItem</w:t>
      </w:r>
    </w:p>
    <w:p w14:paraId="58915A6D" w14:textId="544ACC91" w:rsidR="006B6A65" w:rsidRDefault="006B6A65">
      <w:pPr>
        <w:pStyle w:val="Listaszerbekezds"/>
        <w:numPr>
          <w:ilvl w:val="0"/>
          <w:numId w:val="25"/>
        </w:numPr>
      </w:pPr>
      <w:r>
        <w:t>rtdb.ts</w:t>
      </w:r>
    </w:p>
    <w:p w14:paraId="4C230E99" w14:textId="7D799A21" w:rsidR="006B6A65" w:rsidRDefault="006B6A65">
      <w:pPr>
        <w:pStyle w:val="Listaszerbekezds"/>
        <w:numPr>
          <w:ilvl w:val="1"/>
          <w:numId w:val="25"/>
        </w:numPr>
      </w:pPr>
      <w:r>
        <w:t>get/setAbout</w:t>
      </w:r>
    </w:p>
    <w:p w14:paraId="0BAB3843" w14:textId="30EB8E44" w:rsidR="006B6A65" w:rsidRDefault="006B6A65">
      <w:pPr>
        <w:pStyle w:val="Listaszerbekezds"/>
        <w:numPr>
          <w:ilvl w:val="1"/>
          <w:numId w:val="25"/>
        </w:numPr>
      </w:pPr>
      <w:r>
        <w:t>get/setDayStart/End</w:t>
      </w:r>
    </w:p>
    <w:p w14:paraId="11959C56" w14:textId="2B76355E" w:rsidR="006B6A65" w:rsidRDefault="006B6A65">
      <w:pPr>
        <w:pStyle w:val="Listaszerbekezds"/>
        <w:numPr>
          <w:ilvl w:val="1"/>
          <w:numId w:val="25"/>
        </w:numPr>
      </w:pPr>
      <w:r>
        <w:t>get/setBreakBetweenWorks</w:t>
      </w:r>
    </w:p>
    <w:p w14:paraId="3B2F9E77" w14:textId="2A32FCE5" w:rsidR="006B6A65" w:rsidRDefault="006B6A65">
      <w:pPr>
        <w:pStyle w:val="Listaszerbekezds"/>
        <w:numPr>
          <w:ilvl w:val="0"/>
          <w:numId w:val="25"/>
        </w:numPr>
      </w:pPr>
      <w:r>
        <w:lastRenderedPageBreak/>
        <w:t>storage.ts</w:t>
      </w:r>
    </w:p>
    <w:p w14:paraId="3AE997A3" w14:textId="07EAEB6D" w:rsidR="006B6A65" w:rsidRPr="00D05644" w:rsidRDefault="006B6A65">
      <w:pPr>
        <w:pStyle w:val="Listaszerbekezds"/>
        <w:numPr>
          <w:ilvl w:val="1"/>
          <w:numId w:val="25"/>
        </w:numPr>
      </w:pPr>
      <w:r>
        <w:t>uploadImage(File, (string) =&gt; void)</w:t>
      </w:r>
    </w:p>
    <w:p w14:paraId="31C15489" w14:textId="10A23C5D" w:rsidR="00607B1A" w:rsidRPr="009A48E4" w:rsidRDefault="00D5147D" w:rsidP="00607B1A">
      <w:pPr>
        <w:pStyle w:val="Cmsor2"/>
      </w:pPr>
      <w:bookmarkStart w:id="49" w:name="_Toc163991240"/>
      <w:r>
        <w:t>Fejlesztői környezet beállítása és projekt konfigurálása</w:t>
      </w:r>
      <w:bookmarkEnd w:id="49"/>
    </w:p>
    <w:p w14:paraId="2238A861" w14:textId="77777777" w:rsidR="00042A05" w:rsidRDefault="00042A05" w:rsidP="00042A05">
      <w:pPr>
        <w:pStyle w:val="Firstparagraph"/>
      </w:pPr>
      <w:r>
        <w:t>A projekt helyi build-eléséhez a következő szoftverek szükségesek:</w:t>
      </w:r>
    </w:p>
    <w:p w14:paraId="0FE39768" w14:textId="77777777" w:rsidR="00042A05" w:rsidRDefault="00042A05">
      <w:pPr>
        <w:pStyle w:val="Listaszerbekezds"/>
        <w:numPr>
          <w:ilvl w:val="0"/>
          <w:numId w:val="9"/>
        </w:numPr>
      </w:pPr>
      <w:r>
        <w:t>Node.js (ajánlott: 18.16.0 vagy újabb)</w:t>
      </w:r>
    </w:p>
    <w:p w14:paraId="57D3910F" w14:textId="59D65E11" w:rsidR="00042A05" w:rsidRDefault="00042A05">
      <w:pPr>
        <w:pStyle w:val="Listaszerbekezds"/>
        <w:numPr>
          <w:ilvl w:val="0"/>
          <w:numId w:val="9"/>
        </w:numPr>
      </w:pPr>
      <w:r>
        <w:t>npm csomagkezelő</w:t>
      </w:r>
    </w:p>
    <w:p w14:paraId="2678FA96" w14:textId="3F50A6C2" w:rsidR="00042A05" w:rsidRPr="00042A05" w:rsidRDefault="00042A05">
      <w:pPr>
        <w:pStyle w:val="Listaszerbekezds"/>
        <w:numPr>
          <w:ilvl w:val="0"/>
          <w:numId w:val="9"/>
        </w:numPr>
      </w:pPr>
      <w:r>
        <w:t>VAGY Node.js és npm helyett Bun 1.0 vagy újabb</w:t>
      </w:r>
      <w:r w:rsidR="00607B1A">
        <w:t>, viszont a stabilitás érdekében javasolt a Node.js, npm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1"/>
        </w:numPr>
      </w:pPr>
      <w:r>
        <w:t>egy terminált tartalmazó és npm csomagkezelőt támogató kódszerkesztő vagy fejlesztői környezet (például Visual Studio Code</w:t>
      </w:r>
      <w:r w:rsidR="00781D55">
        <w:t xml:space="preserve"> vagy JetBrains WebStorm</w:t>
      </w:r>
      <w:r>
        <w:t>)</w:t>
      </w:r>
    </w:p>
    <w:p w14:paraId="63ACE71A" w14:textId="2E19FFD0" w:rsidR="00D0694F" w:rsidRDefault="00D0694F" w:rsidP="00D0694F">
      <w:pPr>
        <w:pStyle w:val="Cmsor3"/>
      </w:pPr>
      <w:bookmarkStart w:id="50" w:name="_Toc163991241"/>
      <w:r>
        <w:t>Projekt beállítása és build-elés</w:t>
      </w:r>
      <w:bookmarkEnd w:id="50"/>
    </w:p>
    <w:p w14:paraId="0F845E97" w14:textId="77777777" w:rsidR="00042A05" w:rsidRDefault="00042A05" w:rsidP="00042A05">
      <w:pPr>
        <w:ind w:firstLine="0"/>
      </w:pPr>
      <w:r>
        <w:t>A PWA helyi build-elése a következő lépésekkel történik:</w:t>
      </w:r>
    </w:p>
    <w:p w14:paraId="642D6F9D" w14:textId="77777777" w:rsidR="00042A05" w:rsidRDefault="00042A05">
      <w:pPr>
        <w:pStyle w:val="Listaszerbekezds"/>
        <w:numPr>
          <w:ilvl w:val="0"/>
          <w:numId w:val="10"/>
        </w:numPr>
      </w:pPr>
      <w:r>
        <w:t>Nyisd meg a projekt mappáját (a mappa amely többek között tartalmazza a public és src mappákat és a package.json fájlt) terminálban vagy egy terminállal vagy npm támogatással rendelkező kód szerkesztőben vagy fejlesztői környezetben.</w:t>
      </w:r>
    </w:p>
    <w:p w14:paraId="3E1FD30B" w14:textId="32614FF7" w:rsidR="00042A05" w:rsidRDefault="00042A05">
      <w:pPr>
        <w:pStyle w:val="Listaszerbekezds"/>
        <w:numPr>
          <w:ilvl w:val="0"/>
          <w:numId w:val="10"/>
        </w:numPr>
      </w:pPr>
      <w:r>
        <w:t>Add ki az npm install parancsot, amely telepíti a szakdolgozathoz szükséges npm csomagokat.</w:t>
      </w:r>
      <w:r w:rsidR="00343556">
        <w:t xml:space="preserve"> Ha a mappában már létezik a node_modules mappa, erősen ajánlott az npm ci parancsot használni inkább, ami tiszta telepítést hajt végre föggőségeken.</w:t>
      </w:r>
    </w:p>
    <w:p w14:paraId="65F0343F" w14:textId="77777777" w:rsidR="00042A05" w:rsidRDefault="00042A05">
      <w:pPr>
        <w:pStyle w:val="Listaszerbekezds"/>
        <w:numPr>
          <w:ilvl w:val="0"/>
          <w:numId w:val="10"/>
        </w:numPr>
      </w:pPr>
      <w:r>
        <w:t>Indítsd el a build nevű npm script-et az npm támogatással rendelkező fejlesztői környezet vagy az npm run build terminál parancs segítségével.</w:t>
      </w:r>
    </w:p>
    <w:p w14:paraId="4B113A44" w14:textId="047F5A2A" w:rsidR="00042A05" w:rsidRDefault="00042A05">
      <w:pPr>
        <w:pStyle w:val="Listaszerbekezds"/>
        <w:numPr>
          <w:ilvl w:val="0"/>
          <w:numId w:val="10"/>
        </w:numPr>
      </w:pPr>
      <w:r>
        <w:t>Várj míg a folyamat véget ér. A kész build megtalálható a [projekt mappa]/build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r>
        <w:t>npm ci &amp;&amp; npm run build</w:t>
      </w:r>
    </w:p>
    <w:p w14:paraId="60CED3D3" w14:textId="6BF37D29" w:rsidR="00042A05" w:rsidRPr="00042A05" w:rsidRDefault="00042A05" w:rsidP="00042A05">
      <w:r>
        <w:lastRenderedPageBreak/>
        <w:tab/>
        <w:t xml:space="preserve">A projekt GitHub repository-jában is van ilyen automatizálás. Minden merge-nél és pull request-nél történik egy build, majd sikeres lefutás után </w:t>
      </w:r>
      <w:r w:rsidR="00343556">
        <w:t xml:space="preserve">a projekt kiadásra kerül a </w:t>
      </w:r>
      <w:r>
        <w:t xml:space="preserve"> Firebase </w:t>
      </w:r>
      <w:r w:rsidR="00343556">
        <w:t xml:space="preserve">Hosting </w:t>
      </w:r>
      <w:r>
        <w:t>szolgáltatásra. Merge-elni és pull request-eket elfogadni csak nekem van jogosultságom, tehát az automatikus build és deploy folyamatot csak én indíthatom el.</w:t>
      </w:r>
    </w:p>
    <w:p w14:paraId="7032A806" w14:textId="62010F65" w:rsidR="00D5147D" w:rsidRDefault="00D5147D" w:rsidP="00D5147D">
      <w:pPr>
        <w:pStyle w:val="Cmsor2"/>
      </w:pPr>
      <w:bookmarkStart w:id="51" w:name="_Toc163991242"/>
      <w:r>
        <w:t>Adatreprezentáció</w:t>
      </w:r>
      <w:bookmarkEnd w:id="51"/>
    </w:p>
    <w:p w14:paraId="2E388327" w14:textId="1F9949EB" w:rsidR="00847EFD" w:rsidRDefault="00847EFD" w:rsidP="00847EFD">
      <w:pPr>
        <w:pStyle w:val="Firstparagraph"/>
      </w:pPr>
      <w:r>
        <w:t>A webalkalmazásban a legtöbb adat tárolása és kezelése a Firebase szolgáltatáson történnek. A felhasználó autentikálásához, azonosításához, a globális beállításokhoz és fő funkciókhoz szükséges adatok mind egy Firebase adatbázisban vannak.</w:t>
      </w:r>
    </w:p>
    <w:p w14:paraId="6B2D9C17" w14:textId="41B64F7A" w:rsidR="00847EFD" w:rsidRDefault="00847EFD">
      <w:pPr>
        <w:pStyle w:val="Listaszerbekezds"/>
        <w:numPr>
          <w:ilvl w:val="0"/>
          <w:numId w:val="11"/>
        </w:numPr>
      </w:pPr>
      <w:r>
        <w:t>Felhasználói adatok</w:t>
      </w:r>
    </w:p>
    <w:p w14:paraId="3BA6D7FD" w14:textId="5C0390C5" w:rsidR="0055156F" w:rsidRDefault="0055156F">
      <w:pPr>
        <w:pStyle w:val="Listaszerbekezds"/>
        <w:numPr>
          <w:ilvl w:val="1"/>
          <w:numId w:val="11"/>
        </w:numPr>
      </w:pPr>
      <w:r>
        <w:t>Egyedi azonosító (id)</w:t>
      </w:r>
    </w:p>
    <w:p w14:paraId="2C70AC91" w14:textId="528B98EA" w:rsidR="00847EFD" w:rsidRDefault="00847EFD">
      <w:pPr>
        <w:pStyle w:val="Listaszerbekezds"/>
        <w:numPr>
          <w:ilvl w:val="1"/>
          <w:numId w:val="11"/>
        </w:numPr>
      </w:pPr>
      <w:r>
        <w:t>E-mail cím: A regisztrálásnál beírt vagy Google fiókból lekért e-mail cím.</w:t>
      </w:r>
    </w:p>
    <w:p w14:paraId="58F645CD" w14:textId="3496B354" w:rsidR="00847EFD" w:rsidRDefault="00847EFD">
      <w:pPr>
        <w:pStyle w:val="Listaszerbekezds"/>
        <w:numPr>
          <w:ilvl w:val="1"/>
          <w:numId w:val="11"/>
        </w:numPr>
      </w:pPr>
      <w:r>
        <w:t>Jelszó: E-mail-jelszó páros regisztráció esetén a felhasználó jelszava titkosítva.</w:t>
      </w:r>
    </w:p>
    <w:p w14:paraId="160EB9F1" w14:textId="688DB038" w:rsidR="00847EFD" w:rsidRDefault="00847EFD">
      <w:pPr>
        <w:pStyle w:val="Listaszerbekezds"/>
        <w:numPr>
          <w:ilvl w:val="1"/>
          <w:numId w:val="11"/>
        </w:numPr>
      </w:pPr>
      <w:r>
        <w:t>Név: Google bejelentkezés esetén a felhasználó neve.</w:t>
      </w:r>
    </w:p>
    <w:p w14:paraId="673AAFD0" w14:textId="689A4DBB" w:rsidR="00847EFD" w:rsidRDefault="00847EFD">
      <w:pPr>
        <w:pStyle w:val="Listaszerbekezds"/>
        <w:numPr>
          <w:ilvl w:val="1"/>
          <w:numId w:val="11"/>
        </w:numPr>
      </w:pPr>
      <w:r>
        <w:t>Profilkép URL: Google bejelentkezés esetén a felhasználó profilképének egy tömörített verziójára mutató URL.</w:t>
      </w:r>
    </w:p>
    <w:p w14:paraId="14BD7B93" w14:textId="031DFCE1" w:rsidR="00847EFD" w:rsidRDefault="00847EFD">
      <w:pPr>
        <w:pStyle w:val="Listaszerbekezds"/>
        <w:numPr>
          <w:ilvl w:val="0"/>
          <w:numId w:val="11"/>
        </w:numPr>
      </w:pPr>
      <w:r>
        <w:t>Időpontfoglalási adatok</w:t>
      </w:r>
    </w:p>
    <w:p w14:paraId="2299D6EF" w14:textId="1AC1E562" w:rsidR="0055156F" w:rsidRDefault="0055156F">
      <w:pPr>
        <w:pStyle w:val="Listaszerbekezds"/>
        <w:numPr>
          <w:ilvl w:val="1"/>
          <w:numId w:val="11"/>
        </w:numPr>
      </w:pPr>
      <w:r>
        <w:t>Időpontok (appointments): Foglalt időpontok gyűjteménye. Tartalmazhat speciális elemeket, amelyek például szabadnapként jelenhetnek meg a felületen.</w:t>
      </w:r>
    </w:p>
    <w:p w14:paraId="478EC5C4" w14:textId="17C289FC" w:rsidR="0055156F" w:rsidRDefault="0055156F">
      <w:pPr>
        <w:pStyle w:val="Listaszerbekezds"/>
        <w:numPr>
          <w:ilvl w:val="2"/>
          <w:numId w:val="11"/>
        </w:numPr>
      </w:pPr>
      <w:r w:rsidRPr="0055156F">
        <w:t>Egyedi azonosító (id)</w:t>
      </w:r>
    </w:p>
    <w:p w14:paraId="3812AD13" w14:textId="044F3484" w:rsidR="0055156F" w:rsidRDefault="0055156F">
      <w:pPr>
        <w:pStyle w:val="Listaszerbekezds"/>
        <w:numPr>
          <w:ilvl w:val="2"/>
          <w:numId w:val="11"/>
        </w:numPr>
      </w:pPr>
      <w:r>
        <w:t>Foglalkozás típusa (workTitle): A foglalkozás típusának neve.</w:t>
      </w:r>
    </w:p>
    <w:p w14:paraId="3A871046" w14:textId="410BF835" w:rsidR="0055156F" w:rsidRDefault="0055156F">
      <w:pPr>
        <w:pStyle w:val="Listaszerbekezds"/>
        <w:numPr>
          <w:ilvl w:val="2"/>
          <w:numId w:val="11"/>
        </w:numPr>
      </w:pPr>
      <w:r>
        <w:t>Felhasználó azonosítója (userId): A felhasználó egyedi azonosítója, aki foglalta az időpontot.</w:t>
      </w:r>
    </w:p>
    <w:p w14:paraId="44F0CDD1" w14:textId="286CB4D6" w:rsidR="0055156F" w:rsidRDefault="0055156F">
      <w:pPr>
        <w:pStyle w:val="Listaszerbekezds"/>
        <w:numPr>
          <w:ilvl w:val="2"/>
          <w:numId w:val="11"/>
        </w:numPr>
      </w:pPr>
      <w:r>
        <w:t>Dátum (date): Egy YYYY-MM-dd formátumú dátum, ami a foglalkozás napját tárolja.</w:t>
      </w:r>
    </w:p>
    <w:p w14:paraId="1405FDA0" w14:textId="1625C36A" w:rsidR="0055156F" w:rsidRDefault="0055156F">
      <w:pPr>
        <w:pStyle w:val="Listaszerbekezds"/>
        <w:numPr>
          <w:ilvl w:val="2"/>
          <w:numId w:val="11"/>
        </w:numPr>
      </w:pPr>
      <w:r>
        <w:t>Idő (startTime): Egy HH:mm:ss formátumú idő, ami a foglalkozás kezdésének pontos idejét mutatja. Az időpont vége ebből a mezőből és a foglalkozás típusából (workTitle) kerül kiszámításra.</w:t>
      </w:r>
    </w:p>
    <w:p w14:paraId="77ABC360" w14:textId="77777777" w:rsidR="0055156F" w:rsidRDefault="0055156F">
      <w:pPr>
        <w:pStyle w:val="Listaszerbekezds"/>
        <w:numPr>
          <w:ilvl w:val="1"/>
          <w:numId w:val="11"/>
        </w:numPr>
      </w:pPr>
      <w:r>
        <w:lastRenderedPageBreak/>
        <w:t>Foglalkozások (works): Foglalkozások típusának gyűjteménye, amelyekre foglalható időpont.</w:t>
      </w:r>
    </w:p>
    <w:p w14:paraId="5E538B69" w14:textId="7EA7C71E" w:rsidR="0055156F" w:rsidRDefault="0055156F">
      <w:pPr>
        <w:pStyle w:val="Listaszerbekezds"/>
        <w:numPr>
          <w:ilvl w:val="2"/>
          <w:numId w:val="11"/>
        </w:numPr>
      </w:pPr>
      <w:r>
        <w:t>Egyedi azonosító (id)</w:t>
      </w:r>
    </w:p>
    <w:p w14:paraId="0839D32A" w14:textId="04A5E779" w:rsidR="0055156F" w:rsidRDefault="0055156F">
      <w:pPr>
        <w:pStyle w:val="Listaszerbekezds"/>
        <w:numPr>
          <w:ilvl w:val="2"/>
          <w:numId w:val="11"/>
        </w:numPr>
      </w:pPr>
      <w:r>
        <w:t>Cím (title): Foglalkozás neve.</w:t>
      </w:r>
    </w:p>
    <w:p w14:paraId="177C37CE" w14:textId="44C88986" w:rsidR="0055156F" w:rsidRDefault="0055156F">
      <w:pPr>
        <w:pStyle w:val="Listaszerbekezds"/>
        <w:numPr>
          <w:ilvl w:val="2"/>
          <w:numId w:val="11"/>
        </w:numPr>
      </w:pPr>
      <w:r>
        <w:t>Leírás (description): Foglalkozás hosszabb leírása.</w:t>
      </w:r>
    </w:p>
    <w:p w14:paraId="3A6AC152" w14:textId="4BA78934" w:rsidR="0055156F" w:rsidRDefault="0055156F">
      <w:pPr>
        <w:pStyle w:val="Listaszerbekezds"/>
        <w:numPr>
          <w:ilvl w:val="2"/>
          <w:numId w:val="11"/>
        </w:numPr>
      </w:pPr>
      <w:r>
        <w:t>Időtartam (durationMinutes): Foglalkozás hossza percben mérve.</w:t>
      </w:r>
    </w:p>
    <w:p w14:paraId="14207263" w14:textId="5BC61E49" w:rsidR="00847EFD" w:rsidRDefault="00847EFD">
      <w:pPr>
        <w:pStyle w:val="Listaszerbekezds"/>
        <w:numPr>
          <w:ilvl w:val="0"/>
          <w:numId w:val="11"/>
        </w:numPr>
      </w:pPr>
      <w:r>
        <w:t>Eszköz kölcsönzési adatok</w:t>
      </w:r>
      <w:r w:rsidR="0055156F">
        <w:t>. Egy eszköz adatai:</w:t>
      </w:r>
    </w:p>
    <w:p w14:paraId="54848A3D" w14:textId="7202CA02" w:rsidR="0055156F" w:rsidRDefault="0055156F">
      <w:pPr>
        <w:pStyle w:val="Listaszerbekezds"/>
        <w:numPr>
          <w:ilvl w:val="1"/>
          <w:numId w:val="11"/>
        </w:numPr>
      </w:pPr>
      <w:r>
        <w:t>Egyedi azonosító (id)</w:t>
      </w:r>
    </w:p>
    <w:p w14:paraId="76E918BA" w14:textId="242FBB1D" w:rsidR="0055156F" w:rsidRDefault="0055156F">
      <w:pPr>
        <w:pStyle w:val="Listaszerbekezds"/>
        <w:numPr>
          <w:ilvl w:val="1"/>
          <w:numId w:val="11"/>
        </w:numPr>
      </w:pPr>
      <w:r>
        <w:t>Név (name): Kölcsönözhető eszköz neve.</w:t>
      </w:r>
    </w:p>
    <w:p w14:paraId="5FC580D5" w14:textId="0C8930C2" w:rsidR="0055156F" w:rsidRDefault="0055156F">
      <w:pPr>
        <w:pStyle w:val="Listaszerbekezds"/>
        <w:numPr>
          <w:ilvl w:val="1"/>
          <w:numId w:val="11"/>
        </w:numPr>
      </w:pPr>
      <w:r>
        <w:t>Leírás (description): Eszköz leírása.</w:t>
      </w:r>
    </w:p>
    <w:p w14:paraId="185D784A" w14:textId="255BA56B" w:rsidR="0055156F" w:rsidRDefault="0055156F">
      <w:pPr>
        <w:pStyle w:val="Listaszerbekezds"/>
        <w:numPr>
          <w:ilvl w:val="1"/>
          <w:numId w:val="11"/>
        </w:numPr>
      </w:pPr>
      <w:r>
        <w:t>Kép URL-je (imageUrl): Egy URL, ami a tárgy képére vezet.</w:t>
      </w:r>
    </w:p>
    <w:p w14:paraId="1258D2DF" w14:textId="68C70793" w:rsidR="0055156F" w:rsidRDefault="0055156F">
      <w:pPr>
        <w:pStyle w:val="Listaszerbekezds"/>
        <w:numPr>
          <w:ilvl w:val="1"/>
          <w:numId w:val="11"/>
        </w:numPr>
      </w:pPr>
      <w:r>
        <w:t>Kép (Firebase Storage-ban lévő fájl): Egy eszköz képe opcionálisan tárolható a webalkalmazás Firebase Storage adatbázisában. Ez bármilyen kép fájl lehet. Ebben az esetben az imageUrl mező értéke a storage-ban lévő fájl URL-je.</w:t>
      </w:r>
    </w:p>
    <w:p w14:paraId="48BB4F40" w14:textId="4176031A" w:rsidR="0055156F" w:rsidRDefault="0055156F">
      <w:pPr>
        <w:pStyle w:val="Listaszerbekezds"/>
        <w:numPr>
          <w:ilvl w:val="1"/>
          <w:numId w:val="11"/>
        </w:numPr>
      </w:pPr>
      <w:r>
        <w:t>Jelenlegi érdeklődő E-mail címe (currentHolderEmail): Ebben a mezőben található a felhasználó e-mail címe, aki lefoglalta vagy kikölcsönözte az eszközt.</w:t>
      </w:r>
    </w:p>
    <w:p w14:paraId="14D6A675" w14:textId="54AA1BE8" w:rsidR="00847EFD" w:rsidRDefault="00847EFD">
      <w:pPr>
        <w:pStyle w:val="Listaszerbekezds"/>
        <w:numPr>
          <w:ilvl w:val="0"/>
          <w:numId w:val="11"/>
        </w:numPr>
      </w:pPr>
      <w:r>
        <w:t>Admin adatai és globális beállítások</w:t>
      </w:r>
      <w:r w:rsidR="0055156F">
        <w:t>. Ezek az adatok mind a Firebase Realtime Database-ben találhatóak</w:t>
      </w:r>
    </w:p>
    <w:p w14:paraId="0C40E1F2" w14:textId="411D638A" w:rsidR="0055156F" w:rsidRDefault="0055156F">
      <w:pPr>
        <w:pStyle w:val="Listaszerbekezds"/>
        <w:numPr>
          <w:ilvl w:val="1"/>
          <w:numId w:val="11"/>
        </w:numPr>
      </w:pPr>
      <w:r>
        <w:t>Logopédus „Rólam” szövege (meta/about)</w:t>
      </w:r>
    </w:p>
    <w:p w14:paraId="39EA5425" w14:textId="726A2A58" w:rsidR="0055156F" w:rsidRDefault="0055156F">
      <w:pPr>
        <w:pStyle w:val="Listaszerbekezds"/>
        <w:numPr>
          <w:ilvl w:val="1"/>
          <w:numId w:val="11"/>
        </w:numPr>
      </w:pPr>
      <w:r>
        <w:t>Munkaidő kezdete (appointment_settings/day_start): HH:mm formátumú idő.</w:t>
      </w:r>
    </w:p>
    <w:p w14:paraId="191AC3BC" w14:textId="151AAE0F" w:rsidR="0055156F" w:rsidRDefault="0055156F">
      <w:pPr>
        <w:pStyle w:val="Listaszerbekezds"/>
        <w:numPr>
          <w:ilvl w:val="1"/>
          <w:numId w:val="11"/>
        </w:numPr>
      </w:pPr>
      <w:r>
        <w:t>Munkaidő vége (appointment_settings/day_end): HH:mm formátumú idő.</w:t>
      </w:r>
    </w:p>
    <w:p w14:paraId="3D25605A" w14:textId="31CDF2DD" w:rsidR="0055156F" w:rsidRPr="00847EFD" w:rsidRDefault="0055156F">
      <w:pPr>
        <w:pStyle w:val="Listaszerbekezds"/>
        <w:numPr>
          <w:ilvl w:val="1"/>
          <w:numId w:val="11"/>
        </w:numPr>
      </w:pPr>
      <w:r>
        <w:t>Segédérték az időpont foglalásnál használt delta érték számolásához, a logopédus preferált szünet ideje foglalkozások között (appontment_settings/break_between_works): HH:mm formátumú idő.</w:t>
      </w:r>
    </w:p>
    <w:p w14:paraId="3C902F7E" w14:textId="30045956" w:rsidR="00D5147D" w:rsidRDefault="00D5147D" w:rsidP="00D5147D">
      <w:pPr>
        <w:pStyle w:val="Cmsor2"/>
      </w:pPr>
      <w:bookmarkStart w:id="52" w:name="_Toc163991243"/>
      <w:r>
        <w:t>Időpont foglalás működése</w:t>
      </w:r>
      <w:bookmarkEnd w:id="52"/>
    </w:p>
    <w:p w14:paraId="0F0BD7C7" w14:textId="591CFCB6" w:rsidR="00047BC1" w:rsidRDefault="00047BC1" w:rsidP="00047BC1">
      <w:pPr>
        <w:pStyle w:val="Firstparagraph"/>
      </w:pPr>
      <w:r>
        <w:t>Az időpontok foglalásához két adattípust hoztam létre</w:t>
      </w:r>
      <w:r w:rsidR="009F4EB1">
        <w:t>:</w:t>
      </w:r>
    </w:p>
    <w:p w14:paraId="2B7CFAFB" w14:textId="5C0E0628" w:rsidR="009F4EB1" w:rsidRDefault="009F4EB1" w:rsidP="009F4EB1">
      <w:pPr>
        <w:pStyle w:val="Listaszerbekezds"/>
        <w:numPr>
          <w:ilvl w:val="0"/>
          <w:numId w:val="28"/>
        </w:numPr>
      </w:pPr>
      <w:r>
        <w:t>Work</w:t>
      </w:r>
    </w:p>
    <w:p w14:paraId="622909D9" w14:textId="38BD685B" w:rsidR="009F4EB1" w:rsidRDefault="009F4EB1" w:rsidP="009F4EB1">
      <w:pPr>
        <w:pStyle w:val="Listaszerbekezds"/>
        <w:numPr>
          <w:ilvl w:val="1"/>
          <w:numId w:val="28"/>
        </w:numPr>
      </w:pPr>
      <w:r>
        <w:t>Mezők: title, description, durationMinutes, tags</w:t>
      </w:r>
    </w:p>
    <w:p w14:paraId="2E60FA04" w14:textId="77E7497B" w:rsidR="009F4EB1" w:rsidRDefault="009F4EB1" w:rsidP="009F4EB1">
      <w:pPr>
        <w:pStyle w:val="Listaszerbekezds"/>
        <w:numPr>
          <w:ilvl w:val="1"/>
          <w:numId w:val="28"/>
        </w:numPr>
      </w:pPr>
      <w:r>
        <w:lastRenderedPageBreak/>
        <w:t>Foglalkozás típusa és annak adatai. Ezeket lehet látni a kijelentkezett főoldalon és az időpont választó felületen, kivéve, ha a TAG_HIDDEN címkével rendelkezik. Erre a címkére a különleges esetek miatt van szükség. Ilyen például a szabadnap. A felhasználók nem választhatják foglalkozásként ezt, viszont az admin naptárában látszik.</w:t>
      </w:r>
    </w:p>
    <w:p w14:paraId="312CB308" w14:textId="554C83DD" w:rsidR="009F4EB1" w:rsidRDefault="009F4EB1" w:rsidP="009F4EB1">
      <w:pPr>
        <w:pStyle w:val="Listaszerbekezds"/>
        <w:numPr>
          <w:ilvl w:val="0"/>
          <w:numId w:val="28"/>
        </w:numPr>
      </w:pPr>
      <w:r>
        <w:t>Appointment</w:t>
      </w:r>
    </w:p>
    <w:p w14:paraId="4D8994D2" w14:textId="07D7E92F" w:rsidR="009F4EB1" w:rsidRDefault="009F4EB1" w:rsidP="009F4EB1">
      <w:pPr>
        <w:pStyle w:val="Listaszerbekezds"/>
        <w:numPr>
          <w:ilvl w:val="1"/>
          <w:numId w:val="28"/>
        </w:numPr>
      </w:pPr>
      <w:r>
        <w:t>Mezők: id, userId, workTitle, date, startTime</w:t>
      </w:r>
    </w:p>
    <w:p w14:paraId="4B16C5B9" w14:textId="59F2BECA" w:rsidR="009F4EB1" w:rsidRDefault="009F4EB1" w:rsidP="009F4EB1">
      <w:pPr>
        <w:pStyle w:val="Listaszerbekezds"/>
        <w:numPr>
          <w:ilvl w:val="1"/>
          <w:numId w:val="28"/>
        </w:numPr>
      </w:pPr>
      <w:r>
        <w:t>Maga az időpont és annak adatai. A userId mező az időpontot foglaló felhasználó azonosítója. A foglalkozások név szerint egyértelműen azonosíthatóak, így itt elég csak a nevüket eltárolni.</w:t>
      </w:r>
    </w:p>
    <w:p w14:paraId="45C8D0E2" w14:textId="77777777" w:rsidR="003E2F0E" w:rsidRDefault="003E2F0E" w:rsidP="003E2F0E">
      <w:r>
        <w:t>A szakdolgozatom elkészítése során figyelembe vettem a webalkalmazás fenntarthatóságát is. Mivel egy nem túl nagy célközönsége van a projektnek, ezért az olcsóbb lehetőségeket választottam néhány esetben. Ezért is történik a kliens oldalon a foglalható időintervallumok megállapítása. A Firebase Clud Functions vagy React server component lehetőségekkel ezen lehet változtatni, ezzel az alkalmazást biztonságosabbá téve, viszont egyelőre ezt a megoldást elegendőnek tartottam.</w:t>
      </w:r>
    </w:p>
    <w:p w14:paraId="25D45CEA" w14:textId="2B8C2084" w:rsidR="003E2F0E" w:rsidRPr="009F4EB1" w:rsidRDefault="003E2F0E" w:rsidP="003E2F0E">
      <w:r>
        <w:t>Tehát a kliens végzi az időintervallumok számítását: Először lekéri az adatbázisból a releváns időpontokat és szabadnapokat. (Az elmúlt napok foglalásait feleslegesen nem kéri le.) A letöltött időpontok nem foglalhatók a felhasználó számára, viszont ezeken kívül is vannak foglalt időszakok. Az foglalkozások között egy bizonyos időszakot sem enged lefoglalni a webalkalmazás. Ez a „szünet” időtartam változó, a héten már foglalt időpontoktól és az adatbázisban lévő foglalkozás típusok hosszától függ.</w:t>
      </w:r>
    </w:p>
    <w:p w14:paraId="70DD90B3" w14:textId="3F561564" w:rsidR="00D5147D" w:rsidRDefault="00D5147D" w:rsidP="00D5147D">
      <w:pPr>
        <w:pStyle w:val="Cmsor2"/>
      </w:pPr>
      <w:bookmarkStart w:id="53" w:name="_Toc163991244"/>
      <w:r>
        <w:t>Tárgy kölcsönzés működése</w:t>
      </w:r>
      <w:bookmarkEnd w:id="53"/>
    </w:p>
    <w:p w14:paraId="11B3CBC0" w14:textId="48CA0BD7" w:rsidR="00EE2286" w:rsidRDefault="00EE2286" w:rsidP="00EE2286">
      <w:pPr>
        <w:pStyle w:val="Firstparagraph"/>
      </w:pPr>
      <w:r>
        <w:t>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TypeScript-ben a type kulcsszó segítségével hozhatunk létre saját típusokat, amelyeknek mi adhatjuk meg a megengedett értékeit. Hasonlóan működik, mint más nyelvekben az enumerátorok.</w:t>
      </w:r>
    </w:p>
    <w:p w14:paraId="4C1FF5C2" w14:textId="206D070A" w:rsidR="00EE2286" w:rsidRDefault="00EE2286" w:rsidP="00EE2286">
      <w:pPr>
        <w:pStyle w:val="Firstparagraph"/>
      </w:pPr>
      <w:r>
        <w:rPr>
          <w:noProof/>
        </w:rPr>
        <w:lastRenderedPageBreak/>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671B55E8" w14:textId="77777777" w:rsidR="00EE2286" w:rsidRPr="00EE2286" w:rsidRDefault="00EE2286" w:rsidP="00EE2286"/>
    <w:p w14:paraId="10BEBFCD" w14:textId="2CA82009" w:rsidR="00E02867" w:rsidRDefault="00D5147D" w:rsidP="00E02867">
      <w:pPr>
        <w:pStyle w:val="Cmsor2"/>
      </w:pPr>
      <w:bookmarkStart w:id="54" w:name="_Toc163991245"/>
      <w:r>
        <w:t>Tesztelés</w:t>
      </w:r>
      <w:r w:rsidR="00E02867">
        <w:t xml:space="preserve"> és karbantartás</w:t>
      </w:r>
      <w:bookmarkEnd w:id="54"/>
    </w:p>
    <w:p w14:paraId="4F1C4150" w14:textId="1298A63B" w:rsidR="0089672E" w:rsidRDefault="0089672E" w:rsidP="0089672E">
      <w:pPr>
        <w:pStyle w:val="Firstparagraph"/>
      </w:pPr>
      <w:r>
        <w:t>A webalkalmazás teszteléséhez több fizikai eszközt és szoftvert használtam. Mivel egy React webalkalmazásról van szó, rögtön a Chrome fejlesztői konzol eszközei jöhetnek szóba. Ezek közül a Lighthouse-ot emelném ki. Ezzel a szoftverrel teszteltem a webalkalmazás teljesítményét, adathasználatát és a PWA követelmények álltapotát. Részletes értékelést ad a tesztelt projektről, így mindig tudtam mi hiányzik, hogy a PWA tökéletesen működjön.</w:t>
      </w:r>
    </w:p>
    <w:p w14:paraId="0D8F6EF9" w14:textId="58816B38" w:rsidR="0089672E" w:rsidRDefault="0089672E" w:rsidP="0089672E">
      <w:r>
        <w:t xml:space="preserve">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w:t>
      </w:r>
      <w:r>
        <w:lastRenderedPageBreak/>
        <w:t>átnézéséhez. A Visual Studio Code-ba telepített Live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A React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Studio Code bővítményeket. A React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5" w:name="_Toc163991246"/>
      <w:r>
        <w:t>Továbbfejlesztési lehetőségek</w:t>
      </w:r>
      <w:bookmarkEnd w:id="55"/>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Az időpontfoglalás algoritmusa is bővülhet új paraméterekkel, ezáltal okosabbá válhat a funkció mikor a 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értesítések a tárgyak állapotáról, felhasználóbarátabb felület az adminnak a tárgyak kezeléséhez.</w:t>
      </w:r>
    </w:p>
    <w:p w14:paraId="2590DDE7" w14:textId="77777777" w:rsidR="009259D0" w:rsidRDefault="009259D0" w:rsidP="009259D0">
      <w:r>
        <w:t xml:space="preserve">Az egyik legnagyobb továbbfejlesztési lehetőség az alkalmazáson belüli kommunikáció lenne. </w:t>
      </w:r>
      <w:r w:rsidRPr="009259D0">
        <w:t>Az appon belüli chat implementálása segíthet a logopédusoknak és 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át már használok a szakdolgozatban: Firebase Realtime Database. Ez az adatbázis, egyszerű, gyors és tökéletes választás egyszerűbb adatok, jelen esetben chat üzenetek tárolására. Viszont a továbbfejleszthetőség érdekében átgondolandó, hogy a Firestore Database jobb választás-</w:t>
      </w:r>
      <w:r>
        <w:lastRenderedPageBreak/>
        <w:t>e. Ha több adatot szeretnénk tárolni egy üzenettel kapcsolatban, ez az adatbázis az előnyösebb.</w:t>
      </w:r>
    </w:p>
    <w:p w14:paraId="046E0DEB" w14:textId="0D10CDC5" w:rsidR="009259D0" w:rsidRPr="00D849B5"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5FC83A58" w14:textId="7BEC8A6F" w:rsidR="00D5147D" w:rsidRDefault="00D5147D" w:rsidP="00D5147D">
      <w:pPr>
        <w:pStyle w:val="Cmsor1"/>
      </w:pPr>
      <w:bookmarkStart w:id="56" w:name="_Toc163991247"/>
      <w:r>
        <w:t>Felhasználói dokumentáció</w:t>
      </w:r>
      <w:bookmarkEnd w:id="56"/>
    </w:p>
    <w:p w14:paraId="67E4EE17" w14:textId="4C715609" w:rsidR="0091389D" w:rsidRDefault="0091389D" w:rsidP="0091389D">
      <w:pPr>
        <w:pStyle w:val="Cmsor2"/>
      </w:pPr>
      <w:bookmarkStart w:id="57" w:name="_Toc163991248"/>
      <w:r>
        <w:t>Webalkalmazás elérése és telepítés</w:t>
      </w:r>
      <w:bookmarkEnd w:id="57"/>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CSS-ből és JavaScript-ből álló szoftver. A webalkalmazás a következő linken érhető el:</w:t>
      </w:r>
    </w:p>
    <w:p w14:paraId="314847E9" w14:textId="50A3AB7C" w:rsidR="00D9220F" w:rsidRDefault="00000000" w:rsidP="00D9220F">
      <w:hyperlink r:id="rId19"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6"/>
        </w:numPr>
      </w:pPr>
      <w:r w:rsidRPr="00D9220F">
        <w:t xml:space="preserve">Windowson a PWA-kat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3685248E" w14:textId="38A67697" w:rsidR="00047BC1" w:rsidRDefault="00047BC1" w:rsidP="00047BC1">
      <w:pPr>
        <w:ind w:left="360" w:firstLine="0"/>
        <w:jc w:val="center"/>
      </w:pPr>
      <w:r w:rsidRPr="00047BC1">
        <w:rPr>
          <w:noProof/>
        </w:rPr>
        <w:lastRenderedPageBreak/>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0"/>
                    <a:stretch>
                      <a:fillRect/>
                    </a:stretch>
                  </pic:blipFill>
                  <pic:spPr>
                    <a:xfrm>
                      <a:off x="0" y="0"/>
                      <a:ext cx="3229426" cy="2324424"/>
                    </a:xfrm>
                    <a:prstGeom prst="rect">
                      <a:avLst/>
                    </a:prstGeom>
                  </pic:spPr>
                </pic:pic>
              </a:graphicData>
            </a:graphic>
          </wp:inline>
        </w:drawing>
      </w:r>
    </w:p>
    <w:p w14:paraId="741FC7EA" w14:textId="1588C78E" w:rsidR="00D9220F" w:rsidRDefault="00D9220F">
      <w:pPr>
        <w:pStyle w:val="Listaszerbekezds"/>
        <w:numPr>
          <w:ilvl w:val="0"/>
          <w:numId w:val="26"/>
        </w:numPr>
      </w:pPr>
      <w:r w:rsidRPr="00D9220F">
        <w:t>iOS-en a PWA-kat a Safari böngészőből lehet telepíteni. A Safari böngészőben nyisd meg a PWA weboldalát, és k</w:t>
      </w:r>
      <w:r>
        <w:t>oppints</w:t>
      </w:r>
      <w:r w:rsidRPr="00D9220F">
        <w:t xml:space="preserve"> a "+" gombra a böngésző címsorában. Ezután érintsd meg a "Hozzáadás az otthoni képernyőhöz" lehetőséget.</w:t>
      </w:r>
    </w:p>
    <w:p w14:paraId="08DDC8E1" w14:textId="6FA72B24" w:rsidR="00D9220F" w:rsidRDefault="00D9220F">
      <w:pPr>
        <w:pStyle w:val="Listaszerbekezds"/>
        <w:numPr>
          <w:ilvl w:val="0"/>
          <w:numId w:val="26"/>
        </w:numPr>
      </w:pPr>
      <w:r>
        <w:t xml:space="preserve">Android-on a PWA-kat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r w:rsidR="00B75737">
        <w:t xml:space="preserve"> Néhány esetben a rendszer automatikusan fölismeri egy weboldalról, hogy telepíthető PWA. Ebben az esetben a böngésző magától felajánlja a telepítést:</w:t>
      </w:r>
    </w:p>
    <w:p w14:paraId="2EC123C0" w14:textId="384FC772" w:rsidR="00047BC1" w:rsidRDefault="00047BC1" w:rsidP="00047BC1">
      <w:pPr>
        <w:pStyle w:val="NormlWeb"/>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0F5091DC" w14:textId="77777777" w:rsidR="00047BC1" w:rsidRPr="00D9220F" w:rsidRDefault="00047BC1" w:rsidP="00047BC1">
      <w:pPr>
        <w:ind w:left="360" w:firstLine="0"/>
      </w:pPr>
    </w:p>
    <w:p w14:paraId="4A15B6D6" w14:textId="1A094E95" w:rsidR="00D5147D" w:rsidRDefault="00D5147D" w:rsidP="00D5147D">
      <w:pPr>
        <w:pStyle w:val="Cmsor2"/>
      </w:pPr>
      <w:bookmarkStart w:id="58" w:name="_Toc163991249"/>
      <w:r>
        <w:t>Felhasználói felület</w:t>
      </w:r>
      <w:r w:rsidR="006F2AAC">
        <w:t xml:space="preserve"> és bejelentkezés</w:t>
      </w:r>
      <w:bookmarkEnd w:id="58"/>
    </w:p>
    <w:p w14:paraId="19700D6D" w14:textId="1945435F" w:rsidR="006F2AAC" w:rsidRDefault="00B236AD" w:rsidP="00B236AD">
      <w:pPr>
        <w:pStyle w:val="Firstparagraph"/>
        <w:rPr>
          <w:noProof/>
        </w:rPr>
      </w:pPr>
      <w:r>
        <w:t>A webalkalmazás megnyitása böngészőben egy weboldalként, telepítve</w:t>
      </w:r>
      <w:r w:rsidR="00BA4064">
        <w:t xml:space="preserve"> pedig splash screen-nel indul. Ezután</w:t>
      </w:r>
      <w:r w:rsidR="006F2AAC">
        <w:t xml:space="preserve"> megjelenik a fő felület.</w:t>
      </w:r>
      <w:r w:rsidR="0068065F">
        <w:t xml:space="preserve"> Akik használtak már Google szolgáltatást vagy Android-os telefonnal rendelkeznek, számukra rögtön ismerős lesz a </w:t>
      </w:r>
      <w:r w:rsidR="0068065F">
        <w:lastRenderedPageBreak/>
        <w:t>felület, hisz az alkalmazás a Material Design tervezési nyelv alapján készült.</w:t>
      </w:r>
      <w:r w:rsidR="006F2AAC">
        <w:t xml:space="preserve"> Egy leírás után lejjebb görgetve láthatóak a bejelentkezési lehetőségek és egy lista a szolgáltatásokról.</w:t>
      </w:r>
      <w:r w:rsidR="006F2AAC" w:rsidRPr="006F2AAC">
        <w:rPr>
          <w:noProof/>
        </w:rPr>
        <w:t xml:space="preserve"> </w:t>
      </w:r>
    </w:p>
    <w:p w14:paraId="36C24866" w14:textId="4CB36680" w:rsidR="00B236AD" w:rsidRDefault="006F2AAC" w:rsidP="006F2AAC">
      <w:pPr>
        <w:pStyle w:val="Firstparagraph"/>
        <w:jc w:val="center"/>
      </w:pPr>
      <w:r w:rsidRPr="006F2AAC">
        <w:rPr>
          <w:noProof/>
        </w:rPr>
        <w:drawing>
          <wp:inline distT="0" distB="0" distL="0" distR="0" wp14:anchorId="69929706" wp14:editId="37B8A309">
            <wp:extent cx="3553321" cy="6335009"/>
            <wp:effectExtent l="0" t="0" r="9525" b="8890"/>
            <wp:docPr id="22476076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0760" name="Kép 1" descr="A képen szöveg, képernyőkép, Betűtípus látható&#10;&#10;Automatikusan generált leírás"/>
                    <pic:cNvPicPr/>
                  </pic:nvPicPr>
                  <pic:blipFill>
                    <a:blip r:embed="rId22"/>
                    <a:stretch>
                      <a:fillRect/>
                    </a:stretch>
                  </pic:blipFill>
                  <pic:spPr>
                    <a:xfrm>
                      <a:off x="0" y="0"/>
                      <a:ext cx="3553321" cy="6335009"/>
                    </a:xfrm>
                    <a:prstGeom prst="rect">
                      <a:avLst/>
                    </a:prstGeom>
                  </pic:spPr>
                </pic:pic>
              </a:graphicData>
            </a:graphic>
          </wp:inline>
        </w:drawing>
      </w:r>
    </w:p>
    <w:p w14:paraId="2A6FF900" w14:textId="30728243" w:rsidR="006F2AAC" w:rsidRDefault="006F2AAC" w:rsidP="006F2AAC">
      <w:r>
        <w:t>Fiók létrehozására / bejelentkezésre több mód is van. Hagyományos e-mail jelszó páros és Google fiókos autentikálás. Fiókok összekapcsolására nincs lehetőség, tehát</w:t>
      </w:r>
      <w:r w:rsidR="004B2634">
        <w:t xml:space="preserve"> amelyik módot választja a felhasználó első belépésnél, </w:t>
      </w:r>
      <w:r w:rsidR="0068065F">
        <w:t>azzal a móddal kell belépnie onnantól.</w:t>
      </w:r>
    </w:p>
    <w:p w14:paraId="4C7D99D1" w14:textId="12B110EC" w:rsidR="008603AF" w:rsidRDefault="008603AF" w:rsidP="006F2AAC">
      <w:r>
        <w:t xml:space="preserve">A regisztrálást vagy bejelentkezést követően 2 felület jelenhet meg: az admin és az ügyfél felülete. Mindegyik felület felső részén található egy kijelentkezés gomb és </w:t>
      </w:r>
      <w:r>
        <w:lastRenderedPageBreak/>
        <w:t>mindegyik alján található egy lábléc a fejlesztő e-mail címével visszajelzések küldéséhez és segítség kéréséhez.</w:t>
      </w:r>
      <w:r w:rsidR="00872975">
        <w:t xml:space="preserve"> Az ügyfél felülete:</w:t>
      </w:r>
    </w:p>
    <w:p w14:paraId="285F51F3" w14:textId="106C0D0A" w:rsidR="00872975" w:rsidRDefault="00872975" w:rsidP="00872975">
      <w:pPr>
        <w:jc w:val="center"/>
      </w:pPr>
      <w:r w:rsidRPr="00872975">
        <w:rPr>
          <w:noProof/>
        </w:rPr>
        <w:drawing>
          <wp:inline distT="0" distB="0" distL="0" distR="0" wp14:anchorId="1C3CF746" wp14:editId="69E70C92">
            <wp:extent cx="3515216" cy="7802064"/>
            <wp:effectExtent l="0" t="0" r="9525" b="0"/>
            <wp:docPr id="157443118" name="Kép 1" descr="A képen szöveg, képernyőkép, Emberi arc, napt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118" name="Kép 1" descr="A képen szöveg, képernyőkép, Emberi arc, naptár látható&#10;&#10;Automatikusan generált leírás"/>
                    <pic:cNvPicPr/>
                  </pic:nvPicPr>
                  <pic:blipFill>
                    <a:blip r:embed="rId23"/>
                    <a:stretch>
                      <a:fillRect/>
                    </a:stretch>
                  </pic:blipFill>
                  <pic:spPr>
                    <a:xfrm>
                      <a:off x="0" y="0"/>
                      <a:ext cx="3515216" cy="7802064"/>
                    </a:xfrm>
                    <a:prstGeom prst="rect">
                      <a:avLst/>
                    </a:prstGeom>
                  </pic:spPr>
                </pic:pic>
              </a:graphicData>
            </a:graphic>
          </wp:inline>
        </w:drawing>
      </w:r>
    </w:p>
    <w:p w14:paraId="174641E7" w14:textId="45402393" w:rsidR="00A5214C" w:rsidRPr="006F2AAC" w:rsidRDefault="00A5214C" w:rsidP="00A5214C">
      <w:r>
        <w:lastRenderedPageBreak/>
        <w:t>Ezen az oldalon minden fő funkció megtalálható. Az admin felületet később fejtem ki.</w:t>
      </w:r>
    </w:p>
    <w:p w14:paraId="10652CB8" w14:textId="60EDB34D" w:rsidR="00D0694F" w:rsidRPr="00D0694F" w:rsidRDefault="337D7EA1" w:rsidP="0068065F">
      <w:pPr>
        <w:pStyle w:val="Cmsor2"/>
      </w:pPr>
      <w:bookmarkStart w:id="59" w:name="_Toc163991250"/>
      <w:r>
        <w:t>Időpont foglalás</w:t>
      </w:r>
      <w:bookmarkEnd w:id="59"/>
    </w:p>
    <w:p w14:paraId="38045929" w14:textId="4BC2A70D" w:rsidR="6839E54C" w:rsidRDefault="6839E54C" w:rsidP="6E1500D1">
      <w:pPr>
        <w:pStyle w:val="Firstparagraph"/>
      </w:pPr>
      <w:r>
        <w:t>Időpont foglalásához a felhasználónak a plusz ikonnal rendelkező “Új foglalkozás időpont kérése” gombra kell koppintania. Ekkor egy új olda</w:t>
      </w:r>
      <w:r w:rsidR="43FB4B86">
        <w:t>lra kerül, ahol egyszerű lépésekben megadhatja a foglalkozást és az időpont dátumát, idejét.</w:t>
      </w:r>
      <w:r w:rsidR="1DEB4E4B">
        <w:rPr>
          <w:noProof/>
        </w:rPr>
        <w:drawing>
          <wp:inline distT="0" distB="0" distL="0" distR="0" wp14:anchorId="788CFA7D" wp14:editId="0D6F393A">
            <wp:extent cx="2638793" cy="4725062"/>
            <wp:effectExtent l="0" t="0" r="0" b="0"/>
            <wp:docPr id="1847052296" name="Kép 18470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38793" cy="4725062"/>
                    </a:xfrm>
                    <a:prstGeom prst="rect">
                      <a:avLst/>
                    </a:prstGeom>
                  </pic:spPr>
                </pic:pic>
              </a:graphicData>
            </a:graphic>
          </wp:inline>
        </w:drawing>
      </w:r>
      <w:r w:rsidR="5485C725">
        <w:rPr>
          <w:noProof/>
        </w:rPr>
        <w:drawing>
          <wp:inline distT="0" distB="0" distL="0" distR="0" wp14:anchorId="08E085AC" wp14:editId="7F03460C">
            <wp:extent cx="2657846" cy="4725062"/>
            <wp:effectExtent l="0" t="0" r="0" b="0"/>
            <wp:docPr id="1203268830" name="Kép 120326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7846" cy="4725062"/>
                    </a:xfrm>
                    <a:prstGeom prst="rect">
                      <a:avLst/>
                    </a:prstGeom>
                  </pic:spPr>
                </pic:pic>
              </a:graphicData>
            </a:graphic>
          </wp:inline>
        </w:drawing>
      </w:r>
    </w:p>
    <w:p w14:paraId="49F5BE09" w14:textId="3C41CA21" w:rsidR="5485C725" w:rsidRDefault="5485C725" w:rsidP="6E1500D1">
      <w:pPr>
        <w:pStyle w:val="Listaszerbekezds"/>
        <w:numPr>
          <w:ilvl w:val="0"/>
          <w:numId w:val="1"/>
        </w:numPr>
      </w:pPr>
      <w:r>
        <w:t>Foglalkozás választása: a felhasználó a foglalkozás nevére koppintva választhatja ki a foglalkozást- A “?” ikonnal pedig megtekintheti a részleteit, mint például, hogy kinek, milyen korosztálynak, milyen pro</w:t>
      </w:r>
      <w:r w:rsidR="785F8331">
        <w:t>blémákhoz ajánlott.</w:t>
      </w:r>
    </w:p>
    <w:p w14:paraId="706DA703" w14:textId="7957C820" w:rsidR="785F8331" w:rsidRDefault="785F8331" w:rsidP="6E1500D1">
      <w:pPr>
        <w:pStyle w:val="Listaszerbekezds"/>
        <w:numPr>
          <w:ilvl w:val="0"/>
          <w:numId w:val="1"/>
        </w:numPr>
        <w:rPr>
          <w:szCs w:val="24"/>
        </w:rPr>
      </w:pPr>
      <w:r w:rsidRPr="6E1500D1">
        <w:rPr>
          <w:szCs w:val="24"/>
        </w:rPr>
        <w:t xml:space="preserve">Dátum és idő választása: A következő lépésben egy egyszerű naptás felületen lehet időpontot választani. A munkaidőn kívül és már </w:t>
      </w:r>
      <w:r w:rsidR="7F34E23F" w:rsidRPr="6E1500D1">
        <w:rPr>
          <w:szCs w:val="24"/>
        </w:rPr>
        <w:t xml:space="preserve">foglalt helyekre nem engedi a webalkalmazás az időpont foglalását. Ezek a felületen elszürkített és színes </w:t>
      </w:r>
      <w:r w:rsidR="7F34E23F" w:rsidRPr="6E1500D1">
        <w:rPr>
          <w:szCs w:val="24"/>
        </w:rPr>
        <w:lastRenderedPageBreak/>
        <w:t>területként jelennek meg a naptárban. Több szabály is van,</w:t>
      </w:r>
      <w:r w:rsidR="3D6AFEC7" w:rsidRPr="6E1500D1">
        <w:rPr>
          <w:szCs w:val="24"/>
        </w:rPr>
        <w:t xml:space="preserve"> hogy mi számít foglalt időnek, de a felhasználónak ezekről nem kell tudnia.</w:t>
      </w:r>
    </w:p>
    <w:p w14:paraId="3AD994B3" w14:textId="07A143FC" w:rsidR="40972D6C" w:rsidRDefault="40972D6C" w:rsidP="6E1500D1">
      <w:pPr>
        <w:pStyle w:val="Listaszerbekezds"/>
        <w:numPr>
          <w:ilvl w:val="0"/>
          <w:numId w:val="1"/>
        </w:numPr>
        <w:rPr>
          <w:szCs w:val="24"/>
        </w:rPr>
      </w:pPr>
      <w:r w:rsidRPr="6E1500D1">
        <w:rPr>
          <w:szCs w:val="24"/>
        </w:rPr>
        <w:t>Foglalás: Az utolsó lépésben a felhasználó átnézheti a foglalást beküldés előtt és ellenőrizheti, hogy mindent jól választott-e. A foglalkozás neve és időpont ideje látszik a lépések mellett</w:t>
      </w:r>
      <w:r w:rsidR="78D57C39" w:rsidRPr="6E1500D1">
        <w:rPr>
          <w:szCs w:val="24"/>
        </w:rPr>
        <w:t>,</w:t>
      </w:r>
      <w:r w:rsidRPr="6E1500D1">
        <w:rPr>
          <w:szCs w:val="24"/>
        </w:rPr>
        <w:t xml:space="preserve"> illetve a 3. lépésben </w:t>
      </w:r>
      <w:r w:rsidR="4EBE76C3" w:rsidRPr="6E1500D1">
        <w:rPr>
          <w:szCs w:val="24"/>
        </w:rPr>
        <w:t>egy helyen, közvetlen a foglalás gomb fölött. Ezt a gombot lenyomva a webalkalmazás eltárolja a foglalást az adatbázisban, így megjelenik az admin fe</w:t>
      </w:r>
      <w:r w:rsidR="7FAADB47" w:rsidRPr="6E1500D1">
        <w:rPr>
          <w:szCs w:val="24"/>
        </w:rPr>
        <w:t>lületen is és a felhasználó egy visszajelzést kap a foglalás sikerességéről.</w:t>
      </w:r>
    </w:p>
    <w:p w14:paraId="5A7610DC" w14:textId="3EF77B72" w:rsidR="7FAADB47" w:rsidRDefault="7FAADB47" w:rsidP="6E1500D1">
      <w:pPr>
        <w:ind w:left="207"/>
        <w:rPr>
          <w:szCs w:val="24"/>
        </w:rPr>
      </w:pPr>
      <w:r w:rsidRPr="6E1500D1">
        <w:rPr>
          <w:szCs w:val="24"/>
        </w:rPr>
        <w:t xml:space="preserve">Sikeres foglalás esetén a felhasználó </w:t>
      </w:r>
      <w:r w:rsidR="63F3E7B4" w:rsidRPr="6E1500D1">
        <w:rPr>
          <w:szCs w:val="24"/>
        </w:rPr>
        <w:t xml:space="preserve">egy kis felugró üzenetet kap és </w:t>
      </w:r>
      <w:r w:rsidRPr="6E1500D1">
        <w:rPr>
          <w:szCs w:val="24"/>
        </w:rPr>
        <w:t xml:space="preserve">visszatér a </w:t>
      </w:r>
      <w:r w:rsidR="5BD84F99" w:rsidRPr="6E1500D1">
        <w:rPr>
          <w:szCs w:val="24"/>
        </w:rPr>
        <w:t>főoldalára,</w:t>
      </w:r>
      <w:r w:rsidRPr="6E1500D1">
        <w:rPr>
          <w:szCs w:val="24"/>
        </w:rPr>
        <w:t xml:space="preserve"> </w:t>
      </w:r>
      <w:r w:rsidR="589AA830" w:rsidRPr="6E1500D1">
        <w:rPr>
          <w:szCs w:val="24"/>
        </w:rPr>
        <w:t>ahol</w:t>
      </w:r>
      <w:r w:rsidRPr="6E1500D1">
        <w:rPr>
          <w:szCs w:val="24"/>
        </w:rPr>
        <w:t xml:space="preserve"> látja a foglalást a saját naptárában</w:t>
      </w:r>
      <w:r w:rsidR="64F51B9A" w:rsidRPr="6E1500D1">
        <w:rPr>
          <w:szCs w:val="24"/>
        </w:rPr>
        <w:t>. Sikertelen foglalás esetén egy hibaüzenet jelenik meg</w:t>
      </w:r>
      <w:r w:rsidR="07FE5885" w:rsidRPr="6E1500D1">
        <w:rPr>
          <w:szCs w:val="24"/>
        </w:rPr>
        <w:t xml:space="preserve"> és a foglaló oldalon marad, hogy újra tudjon próbálkozni a foglalással.</w:t>
      </w:r>
      <w:r w:rsidR="4648B895" w:rsidRPr="6E1500D1">
        <w:rPr>
          <w:szCs w:val="24"/>
        </w:rPr>
        <w:t xml:space="preserve"> Az időpontokat a főoldalon lévő naptárban le lehet mondani, ilyenkor az admin felületéről is törlődik az az időpont.</w:t>
      </w:r>
    </w:p>
    <w:p w14:paraId="5925D374" w14:textId="67FE2A3E" w:rsidR="00D5147D" w:rsidRDefault="083CD2C3" w:rsidP="0068065F">
      <w:pPr>
        <w:pStyle w:val="Cmsor2"/>
      </w:pPr>
      <w:bookmarkStart w:id="60" w:name="_Toc163991251"/>
      <w:r>
        <w:t>Tárgy kölcsönzés</w:t>
      </w:r>
      <w:bookmarkEnd w:id="60"/>
    </w:p>
    <w:p w14:paraId="43196D74" w14:textId="4AF2E4C5" w:rsidR="00346336" w:rsidRPr="00346336" w:rsidRDefault="64D80250" w:rsidP="00346336">
      <w:pPr>
        <w:pStyle w:val="Cmsor2"/>
      </w:pPr>
      <w:bookmarkStart w:id="61" w:name="_Toc163991252"/>
      <w:r>
        <w:t>Admin felület</w:t>
      </w:r>
      <w:bookmarkEnd w:id="61"/>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A36EBF">
          <w:headerReference w:type="default" r:id="rId26"/>
          <w:type w:val="continuous"/>
          <w:pgSz w:w="11906" w:h="16838" w:code="9"/>
          <w:pgMar w:top="1418" w:right="1418" w:bottom="1418" w:left="1418" w:header="709" w:footer="709" w:gutter="567"/>
          <w:cols w:space="708"/>
          <w:docGrid w:linePitch="360"/>
        </w:sectPr>
      </w:pPr>
    </w:p>
    <w:bookmarkStart w:id="62" w:name="_Toc163991253" w:displacedByCustomXml="next"/>
    <w:sdt>
      <w:sdtPr>
        <w:rPr>
          <w:rFonts w:eastAsiaTheme="minorEastAsia" w:cstheme="minorBidi"/>
          <w:b w:val="0"/>
          <w:color w:val="auto"/>
          <w:sz w:val="24"/>
          <w:szCs w:val="24"/>
        </w:rPr>
        <w:id w:val="-114753036"/>
        <w:docPartObj>
          <w:docPartGallery w:val="Bibliographies"/>
          <w:docPartUnique/>
        </w:docPartObj>
      </w:sdtPr>
      <w:sdtContent>
        <w:p w14:paraId="4231B13A" w14:textId="646E7541" w:rsidR="00E32F71" w:rsidRDefault="00E32F71">
          <w:pPr>
            <w:pStyle w:val="Cmsor1"/>
          </w:pPr>
          <w:r>
            <w:t>Irodalomjegyzék</w:t>
          </w:r>
          <w:bookmarkEnd w:id="62"/>
        </w:p>
        <w:sdt>
          <w:sdtPr>
            <w:id w:val="111145805"/>
            <w:bibliography/>
          </w:sdtPr>
          <w:sdtContent>
            <w:p w14:paraId="2308DAC0" w14:textId="77777777" w:rsidR="00893FB0"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1"/>
                <w:gridCol w:w="8052"/>
              </w:tblGrid>
              <w:tr w:rsidR="00893FB0" w14:paraId="153C05AE" w14:textId="77777777" w:rsidTr="00893FB0">
                <w:trPr>
                  <w:divId w:val="314577354"/>
                  <w:tblCellSpacing w:w="15" w:type="dxa"/>
                </w:trPr>
                <w:tc>
                  <w:tcPr>
                    <w:tcW w:w="238" w:type="pct"/>
                    <w:hideMark/>
                  </w:tcPr>
                  <w:p w14:paraId="70F9DBE6" w14:textId="2225E682" w:rsidR="00893FB0" w:rsidRDefault="00893FB0">
                    <w:pPr>
                      <w:pStyle w:val="Irodalomjegyzk"/>
                      <w:rPr>
                        <w:noProof/>
                        <w:szCs w:val="24"/>
                      </w:rPr>
                    </w:pPr>
                    <w:r>
                      <w:rPr>
                        <w:noProof/>
                      </w:rPr>
                      <w:t xml:space="preserve">[1] </w:t>
                    </w:r>
                  </w:p>
                </w:tc>
                <w:tc>
                  <w:tcPr>
                    <w:tcW w:w="4709" w:type="pct"/>
                    <w:hideMark/>
                  </w:tcPr>
                  <w:p w14:paraId="3C75FB72" w14:textId="65CF7E21" w:rsidR="00893FB0" w:rsidRDefault="00893FB0">
                    <w:pPr>
                      <w:pStyle w:val="Irodalomjegyzk"/>
                      <w:rPr>
                        <w:noProof/>
                      </w:rPr>
                    </w:pPr>
                    <w:r>
                      <w:rPr>
                        <w:noProof/>
                      </w:rPr>
                      <w:t>A. M. Magdolna, „Mit csinál egy logopédus?,” [Online] https://www.beszedrehabilitacio.hu/mit-csinal-egy-logopedus/.</w:t>
                    </w:r>
                  </w:p>
                </w:tc>
              </w:tr>
              <w:tr w:rsidR="00893FB0" w14:paraId="79C8D85C" w14:textId="77777777" w:rsidTr="00893FB0">
                <w:trPr>
                  <w:divId w:val="314577354"/>
                  <w:tblCellSpacing w:w="15" w:type="dxa"/>
                </w:trPr>
                <w:tc>
                  <w:tcPr>
                    <w:tcW w:w="238" w:type="pct"/>
                    <w:hideMark/>
                  </w:tcPr>
                  <w:p w14:paraId="3AB29FB4" w14:textId="77777777" w:rsidR="00893FB0" w:rsidRDefault="00893FB0">
                    <w:pPr>
                      <w:pStyle w:val="Irodalomjegyzk"/>
                      <w:rPr>
                        <w:noProof/>
                      </w:rPr>
                    </w:pPr>
                    <w:r>
                      <w:rPr>
                        <w:noProof/>
                      </w:rPr>
                      <w:t xml:space="preserve">[2] </w:t>
                    </w:r>
                  </w:p>
                </w:tc>
                <w:tc>
                  <w:tcPr>
                    <w:tcW w:w="4709" w:type="pct"/>
                    <w:hideMark/>
                  </w:tcPr>
                  <w:p w14:paraId="71A59EC5" w14:textId="1ED8AD8B" w:rsidR="00893FB0" w:rsidRDefault="00893FB0">
                    <w:pPr>
                      <w:pStyle w:val="Irodalomjegyzk"/>
                      <w:rPr>
                        <w:noProof/>
                      </w:rPr>
                    </w:pPr>
                    <w:r>
                      <w:rPr>
                        <w:noProof/>
                      </w:rPr>
                      <w:t>L. Szakszolgálat, „A logopédiai munka tevékenységi köre,” [Online] https://koraszulott.com/a-logopediai-munka-tevekenysegi-kore/.</w:t>
                    </w:r>
                  </w:p>
                </w:tc>
              </w:tr>
              <w:tr w:rsidR="00893FB0" w14:paraId="687879CD" w14:textId="77777777" w:rsidTr="00893FB0">
                <w:trPr>
                  <w:divId w:val="314577354"/>
                  <w:tblCellSpacing w:w="15" w:type="dxa"/>
                </w:trPr>
                <w:tc>
                  <w:tcPr>
                    <w:tcW w:w="238" w:type="pct"/>
                    <w:hideMark/>
                  </w:tcPr>
                  <w:p w14:paraId="292137BC" w14:textId="77777777" w:rsidR="00893FB0" w:rsidRDefault="00893FB0">
                    <w:pPr>
                      <w:pStyle w:val="Irodalomjegyzk"/>
                      <w:rPr>
                        <w:noProof/>
                      </w:rPr>
                    </w:pPr>
                    <w:r>
                      <w:rPr>
                        <w:noProof/>
                      </w:rPr>
                      <w:t xml:space="preserve">[3] </w:t>
                    </w:r>
                  </w:p>
                </w:tc>
                <w:tc>
                  <w:tcPr>
                    <w:tcW w:w="4709" w:type="pct"/>
                    <w:hideMark/>
                  </w:tcPr>
                  <w:p w14:paraId="7A63F9F1" w14:textId="0B2C0F7A" w:rsidR="00893FB0" w:rsidRDefault="00893FB0">
                    <w:pPr>
                      <w:pStyle w:val="Irodalomjegyzk"/>
                      <w:rPr>
                        <w:noProof/>
                      </w:rPr>
                    </w:pPr>
                    <w:r>
                      <w:rPr>
                        <w:noProof/>
                      </w:rPr>
                      <w:t>„Böngészőháborúk,” [Online] https://hu.wikipedia.org/wiki/B%C3%B6ng%C3%A9sz%C5%91h%C3%A1bor%C3%BAk.</w:t>
                    </w:r>
                  </w:p>
                </w:tc>
              </w:tr>
              <w:tr w:rsidR="00893FB0" w14:paraId="268A61C8" w14:textId="77777777" w:rsidTr="00893FB0">
                <w:trPr>
                  <w:divId w:val="314577354"/>
                  <w:tblCellSpacing w:w="15" w:type="dxa"/>
                </w:trPr>
                <w:tc>
                  <w:tcPr>
                    <w:tcW w:w="238" w:type="pct"/>
                    <w:hideMark/>
                  </w:tcPr>
                  <w:p w14:paraId="70E592FF" w14:textId="77777777" w:rsidR="00893FB0" w:rsidRDefault="00893FB0">
                    <w:pPr>
                      <w:pStyle w:val="Irodalomjegyzk"/>
                      <w:rPr>
                        <w:noProof/>
                      </w:rPr>
                    </w:pPr>
                    <w:r>
                      <w:rPr>
                        <w:noProof/>
                      </w:rPr>
                      <w:t xml:space="preserve">[4] </w:t>
                    </w:r>
                  </w:p>
                </w:tc>
                <w:tc>
                  <w:tcPr>
                    <w:tcW w:w="4709" w:type="pct"/>
                    <w:hideMark/>
                  </w:tcPr>
                  <w:p w14:paraId="32454590" w14:textId="4B71C297" w:rsidR="00893FB0" w:rsidRDefault="00893FB0">
                    <w:pPr>
                      <w:pStyle w:val="Irodalomjegyzk"/>
                      <w:rPr>
                        <w:noProof/>
                      </w:rPr>
                    </w:pPr>
                    <w:r>
                      <w:rPr>
                        <w:noProof/>
                      </w:rPr>
                      <w:t>„Webböngésző,” [Online] https://hu.wikipedia.org/wiki/Webb%C3%B6ng%C3%A9sz%C5%91.</w:t>
                    </w:r>
                  </w:p>
                </w:tc>
              </w:tr>
              <w:tr w:rsidR="00893FB0" w14:paraId="5E825FE0" w14:textId="77777777" w:rsidTr="00893FB0">
                <w:trPr>
                  <w:divId w:val="314577354"/>
                  <w:tblCellSpacing w:w="15" w:type="dxa"/>
                </w:trPr>
                <w:tc>
                  <w:tcPr>
                    <w:tcW w:w="238" w:type="pct"/>
                    <w:hideMark/>
                  </w:tcPr>
                  <w:p w14:paraId="25D5FF8A" w14:textId="77777777" w:rsidR="00893FB0" w:rsidRDefault="00893FB0">
                    <w:pPr>
                      <w:pStyle w:val="Irodalomjegyzk"/>
                      <w:rPr>
                        <w:noProof/>
                      </w:rPr>
                    </w:pPr>
                    <w:r>
                      <w:rPr>
                        <w:noProof/>
                      </w:rPr>
                      <w:t xml:space="preserve">[5] </w:t>
                    </w:r>
                  </w:p>
                </w:tc>
                <w:tc>
                  <w:tcPr>
                    <w:tcW w:w="4709" w:type="pct"/>
                    <w:hideMark/>
                  </w:tcPr>
                  <w:p w14:paraId="1DB9085B" w14:textId="71350E66" w:rsidR="00893FB0" w:rsidRDefault="00893FB0">
                    <w:pPr>
                      <w:pStyle w:val="Irodalomjegyzk"/>
                      <w:rPr>
                        <w:noProof/>
                      </w:rPr>
                    </w:pPr>
                    <w:r>
                      <w:rPr>
                        <w:noProof/>
                      </w:rPr>
                      <w:t>L. Fanny, „Letölthető feladatok,” [Online] https://logopediai-terapiak-veszpremben.webnode.hu/letoltheto-feladatok/.</w:t>
                    </w:r>
                  </w:p>
                </w:tc>
              </w:tr>
            </w:tbl>
            <w:p w14:paraId="4AA505E4" w14:textId="77777777" w:rsidR="00893FB0" w:rsidRDefault="00893FB0">
              <w:pPr>
                <w:divId w:val="314577354"/>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3" w:name="_Ref89376640"/>
      <w:bookmarkStart w:id="64" w:name="_Toc163991254"/>
      <w:r w:rsidRPr="00FA1347">
        <w:lastRenderedPageBreak/>
        <w:t>Mellékletek</w:t>
      </w:r>
      <w:bookmarkEnd w:id="63"/>
      <w:bookmarkEnd w:id="64"/>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r w:rsidR="0038667C">
        <w:rPr>
          <w:rFonts w:ascii="Courier New" w:hAnsi="Courier New" w:cs="Courier New"/>
        </w:rPr>
        <w:t>logopedia-dashboard</w:t>
      </w:r>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r w:rsidR="000E15D4">
        <w:rPr>
          <w:rFonts w:ascii="Courier New" w:hAnsi="Courier New" w:cs="Courier New"/>
        </w:rPr>
        <w:t>.env</w:t>
      </w:r>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r w:rsidR="000E15D4">
        <w:rPr>
          <w:rFonts w:ascii="Courier New" w:hAnsi="Courier New" w:cs="Courier New"/>
        </w:rPr>
        <w:t>.firebaserc</w:t>
      </w:r>
    </w:p>
    <w:p w14:paraId="68791322" w14:textId="14801FDC" w:rsidR="000E15D4" w:rsidRDefault="000E15D4" w:rsidP="0082775C">
      <w:pPr>
        <w:pStyle w:val="Csakszveg"/>
        <w:rPr>
          <w:rFonts w:ascii="Courier New" w:hAnsi="Courier New" w:cs="Courier New"/>
        </w:rPr>
      </w:pPr>
      <w:r>
        <w:rPr>
          <w:rFonts w:ascii="Courier New" w:hAnsi="Courier New" w:cs="Courier New"/>
        </w:rPr>
        <w:t>|   .gitignore</w:t>
      </w:r>
    </w:p>
    <w:p w14:paraId="1B26DD27" w14:textId="5FE2A013" w:rsidR="000E15D4" w:rsidRDefault="000E15D4" w:rsidP="0082775C">
      <w:pPr>
        <w:pStyle w:val="Csakszveg"/>
        <w:rPr>
          <w:rFonts w:ascii="Courier New" w:hAnsi="Courier New" w:cs="Courier New"/>
        </w:rPr>
      </w:pPr>
      <w:r>
        <w:rPr>
          <w:rFonts w:ascii="Courier New" w:hAnsi="Courier New" w:cs="Courier New"/>
        </w:rPr>
        <w:t>|   firebase.json</w:t>
      </w:r>
    </w:p>
    <w:p w14:paraId="3295D9D6" w14:textId="7AC85A17" w:rsidR="000E15D4" w:rsidRDefault="000E15D4" w:rsidP="0082775C">
      <w:pPr>
        <w:pStyle w:val="Csakszveg"/>
        <w:rPr>
          <w:rFonts w:ascii="Courier New" w:hAnsi="Courier New" w:cs="Courier New"/>
        </w:rPr>
      </w:pPr>
      <w:r>
        <w:rPr>
          <w:rFonts w:ascii="Courier New" w:hAnsi="Courier New" w:cs="Courier New"/>
        </w:rPr>
        <w:t>|   package-lock.json</w:t>
      </w:r>
    </w:p>
    <w:p w14:paraId="03BBEFC0" w14:textId="57DDD792" w:rsidR="000E15D4" w:rsidRDefault="000E15D4" w:rsidP="0082775C">
      <w:pPr>
        <w:pStyle w:val="Csakszveg"/>
        <w:rPr>
          <w:rFonts w:ascii="Courier New" w:hAnsi="Courier New" w:cs="Courier New"/>
        </w:rPr>
      </w:pPr>
      <w:r>
        <w:rPr>
          <w:rFonts w:ascii="Courier New" w:hAnsi="Courier New" w:cs="Courier New"/>
        </w:rPr>
        <w:t>|   package.json</w:t>
      </w:r>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tsconfig.json</w:t>
      </w:r>
    </w:p>
    <w:p w14:paraId="311496F1" w14:textId="6FF9D6F8" w:rsidR="000E15D4" w:rsidRDefault="000E15D4" w:rsidP="0082775C">
      <w:pPr>
        <w:pStyle w:val="Csakszveg"/>
        <w:rPr>
          <w:rFonts w:ascii="Courier New" w:hAnsi="Courier New" w:cs="Courier New"/>
        </w:rPr>
      </w:pPr>
      <w:r>
        <w:rPr>
          <w:rFonts w:ascii="Courier New" w:hAnsi="Courier New" w:cs="Courier New"/>
        </w:rPr>
        <w:t>+---build</w:t>
      </w:r>
    </w:p>
    <w:p w14:paraId="77764833" w14:textId="7E84FBC9" w:rsidR="000E15D4" w:rsidRDefault="000E15D4" w:rsidP="0082775C">
      <w:pPr>
        <w:pStyle w:val="Csakszveg"/>
        <w:rPr>
          <w:rFonts w:ascii="Courier New" w:hAnsi="Courier New" w:cs="Courier New"/>
        </w:rPr>
      </w:pPr>
      <w:r>
        <w:rPr>
          <w:rFonts w:ascii="Courier New" w:hAnsi="Courier New" w:cs="Courier New"/>
        </w:rPr>
        <w:t>|   \---[build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+---docs</w:t>
      </w:r>
    </w:p>
    <w:p w14:paraId="7A3038CC" w14:textId="773EFE5F" w:rsidR="000E15D4" w:rsidRDefault="000E15D4" w:rsidP="0082775C">
      <w:pPr>
        <w:pStyle w:val="Csakszveg"/>
        <w:rPr>
          <w:rFonts w:ascii="Courier New" w:hAnsi="Courier New" w:cs="Courier New"/>
        </w:rPr>
      </w:pPr>
      <w:r>
        <w:rPr>
          <w:rFonts w:ascii="Courier New" w:hAnsi="Courier New" w:cs="Courier New"/>
        </w:rPr>
        <w:t>+---node_modules</w:t>
      </w:r>
    </w:p>
    <w:p w14:paraId="0850B549" w14:textId="236E457A" w:rsidR="000E15D4" w:rsidRDefault="000E15D4" w:rsidP="0082775C">
      <w:pPr>
        <w:pStyle w:val="Csakszveg"/>
        <w:rPr>
          <w:rFonts w:ascii="Courier New" w:hAnsi="Courier New" w:cs="Courier New"/>
        </w:rPr>
      </w:pPr>
      <w:r>
        <w:rPr>
          <w:rFonts w:ascii="Courier New" w:hAnsi="Courier New" w:cs="Courier New"/>
        </w:rPr>
        <w:t>|   \---[node/bun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+---public</w:t>
      </w:r>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   manifest.json</w:t>
      </w:r>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4597150" w:rsidR="004C4C4A" w:rsidRPr="0038667C" w:rsidRDefault="000E15D4" w:rsidP="0038667C">
      <w:pPr>
        <w:pStyle w:val="Csakszveg"/>
        <w:rPr>
          <w:rFonts w:ascii="Courier New" w:hAnsi="Courier New" w:cs="Courier New"/>
        </w:rPr>
      </w:pPr>
      <w:r>
        <w:rPr>
          <w:rFonts w:ascii="Courier New" w:hAnsi="Courier New" w:cs="Courier New"/>
        </w:rPr>
        <w:t>\---src</w:t>
      </w:r>
    </w:p>
    <w:sectPr w:rsidR="004C4C4A" w:rsidRPr="0038667C" w:rsidSect="00A36EBF">
      <w:headerReference w:type="default" r:id="rId27"/>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46DEE" w14:textId="77777777" w:rsidR="00A36EBF" w:rsidRDefault="00A36EBF" w:rsidP="003101D0">
      <w:pPr>
        <w:spacing w:line="240" w:lineRule="auto"/>
      </w:pPr>
      <w:r>
        <w:separator/>
      </w:r>
    </w:p>
  </w:endnote>
  <w:endnote w:type="continuationSeparator" w:id="0">
    <w:p w14:paraId="579D2B0E" w14:textId="77777777" w:rsidR="00A36EBF" w:rsidRDefault="00A36EBF"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5FA98" w14:textId="77777777" w:rsidR="00A36EBF" w:rsidRDefault="00A36EBF" w:rsidP="003101D0">
      <w:pPr>
        <w:spacing w:line="240" w:lineRule="auto"/>
      </w:pPr>
      <w:r>
        <w:separator/>
      </w:r>
    </w:p>
  </w:footnote>
  <w:footnote w:type="continuationSeparator" w:id="0">
    <w:p w14:paraId="2BFDD009" w14:textId="77777777" w:rsidR="00A36EBF" w:rsidRDefault="00A36EBF"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2277B772"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3E2F0E">
      <w:rPr>
        <w:rFonts w:cs="Times New Roman"/>
        <w:noProof/>
        <w:szCs w:val="24"/>
      </w:rPr>
      <w:t>Felhasznált technológiák</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8A152A"/>
    <w:multiLevelType w:val="hybridMultilevel"/>
    <w:tmpl w:val="2A14A6D2"/>
    <w:lvl w:ilvl="0" w:tplc="040E0001">
      <w:start w:val="1"/>
      <w:numFmt w:val="bullet"/>
      <w:lvlText w:val=""/>
      <w:lvlJc w:val="left"/>
      <w:pPr>
        <w:ind w:left="791" w:hanging="360"/>
      </w:pPr>
      <w:rPr>
        <w:rFonts w:ascii="Symbol" w:hAnsi="Symbol" w:hint="default"/>
      </w:rPr>
    </w:lvl>
    <w:lvl w:ilvl="1" w:tplc="040E0003">
      <w:start w:val="1"/>
      <w:numFmt w:val="bullet"/>
      <w:lvlText w:val="o"/>
      <w:lvlJc w:val="left"/>
      <w:pPr>
        <w:ind w:left="1511" w:hanging="360"/>
      </w:pPr>
      <w:rPr>
        <w:rFonts w:ascii="Courier New" w:hAnsi="Courier New" w:cs="Courier New" w:hint="default"/>
      </w:rPr>
    </w:lvl>
    <w:lvl w:ilvl="2" w:tplc="040E0005" w:tentative="1">
      <w:start w:val="1"/>
      <w:numFmt w:val="bullet"/>
      <w:lvlText w:val=""/>
      <w:lvlJc w:val="left"/>
      <w:pPr>
        <w:ind w:left="2231" w:hanging="360"/>
      </w:pPr>
      <w:rPr>
        <w:rFonts w:ascii="Wingdings" w:hAnsi="Wingdings" w:hint="default"/>
      </w:rPr>
    </w:lvl>
    <w:lvl w:ilvl="3" w:tplc="040E0001" w:tentative="1">
      <w:start w:val="1"/>
      <w:numFmt w:val="bullet"/>
      <w:lvlText w:val=""/>
      <w:lvlJc w:val="left"/>
      <w:pPr>
        <w:ind w:left="2951" w:hanging="360"/>
      </w:pPr>
      <w:rPr>
        <w:rFonts w:ascii="Symbol" w:hAnsi="Symbol" w:hint="default"/>
      </w:rPr>
    </w:lvl>
    <w:lvl w:ilvl="4" w:tplc="040E0003" w:tentative="1">
      <w:start w:val="1"/>
      <w:numFmt w:val="bullet"/>
      <w:lvlText w:val="o"/>
      <w:lvlJc w:val="left"/>
      <w:pPr>
        <w:ind w:left="3671" w:hanging="360"/>
      </w:pPr>
      <w:rPr>
        <w:rFonts w:ascii="Courier New" w:hAnsi="Courier New" w:cs="Courier New" w:hint="default"/>
      </w:rPr>
    </w:lvl>
    <w:lvl w:ilvl="5" w:tplc="040E0005" w:tentative="1">
      <w:start w:val="1"/>
      <w:numFmt w:val="bullet"/>
      <w:lvlText w:val=""/>
      <w:lvlJc w:val="left"/>
      <w:pPr>
        <w:ind w:left="4391" w:hanging="360"/>
      </w:pPr>
      <w:rPr>
        <w:rFonts w:ascii="Wingdings" w:hAnsi="Wingdings" w:hint="default"/>
      </w:rPr>
    </w:lvl>
    <w:lvl w:ilvl="6" w:tplc="040E0001" w:tentative="1">
      <w:start w:val="1"/>
      <w:numFmt w:val="bullet"/>
      <w:lvlText w:val=""/>
      <w:lvlJc w:val="left"/>
      <w:pPr>
        <w:ind w:left="5111" w:hanging="360"/>
      </w:pPr>
      <w:rPr>
        <w:rFonts w:ascii="Symbol" w:hAnsi="Symbol" w:hint="default"/>
      </w:rPr>
    </w:lvl>
    <w:lvl w:ilvl="7" w:tplc="040E0003" w:tentative="1">
      <w:start w:val="1"/>
      <w:numFmt w:val="bullet"/>
      <w:lvlText w:val="o"/>
      <w:lvlJc w:val="left"/>
      <w:pPr>
        <w:ind w:left="5831" w:hanging="360"/>
      </w:pPr>
      <w:rPr>
        <w:rFonts w:ascii="Courier New" w:hAnsi="Courier New" w:cs="Courier New" w:hint="default"/>
      </w:rPr>
    </w:lvl>
    <w:lvl w:ilvl="8" w:tplc="040E0005" w:tentative="1">
      <w:start w:val="1"/>
      <w:numFmt w:val="bullet"/>
      <w:lvlText w:val=""/>
      <w:lvlJc w:val="left"/>
      <w:pPr>
        <w:ind w:left="6551" w:hanging="360"/>
      </w:pPr>
      <w:rPr>
        <w:rFonts w:ascii="Wingdings" w:hAnsi="Wingdings" w:hint="default"/>
      </w:rPr>
    </w:lvl>
  </w:abstractNum>
  <w:abstractNum w:abstractNumId="6"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9" w15:restartNumberingAfterBreak="0">
    <w:nsid w:val="2977B50F"/>
    <w:multiLevelType w:val="hybridMultilevel"/>
    <w:tmpl w:val="31A4C606"/>
    <w:lvl w:ilvl="0" w:tplc="5F9A096A">
      <w:start w:val="1"/>
      <w:numFmt w:val="decimal"/>
      <w:lvlText w:val="%1."/>
      <w:lvlJc w:val="left"/>
      <w:pPr>
        <w:ind w:left="720" w:hanging="360"/>
      </w:pPr>
    </w:lvl>
    <w:lvl w:ilvl="1" w:tplc="7D102C62">
      <w:start w:val="1"/>
      <w:numFmt w:val="lowerLetter"/>
      <w:lvlText w:val="%2."/>
      <w:lvlJc w:val="left"/>
      <w:pPr>
        <w:ind w:left="1440" w:hanging="360"/>
      </w:pPr>
    </w:lvl>
    <w:lvl w:ilvl="2" w:tplc="FDEA9994">
      <w:start w:val="1"/>
      <w:numFmt w:val="lowerRoman"/>
      <w:lvlText w:val="%3."/>
      <w:lvlJc w:val="right"/>
      <w:pPr>
        <w:ind w:left="2160" w:hanging="180"/>
      </w:pPr>
    </w:lvl>
    <w:lvl w:ilvl="3" w:tplc="3F88C442">
      <w:start w:val="1"/>
      <w:numFmt w:val="decimal"/>
      <w:lvlText w:val="%4."/>
      <w:lvlJc w:val="left"/>
      <w:pPr>
        <w:ind w:left="2880" w:hanging="360"/>
      </w:pPr>
    </w:lvl>
    <w:lvl w:ilvl="4" w:tplc="B3CE931E">
      <w:start w:val="1"/>
      <w:numFmt w:val="lowerLetter"/>
      <w:lvlText w:val="%5."/>
      <w:lvlJc w:val="left"/>
      <w:pPr>
        <w:ind w:left="3600" w:hanging="360"/>
      </w:pPr>
    </w:lvl>
    <w:lvl w:ilvl="5" w:tplc="8ED2ABAC">
      <w:start w:val="1"/>
      <w:numFmt w:val="lowerRoman"/>
      <w:lvlText w:val="%6."/>
      <w:lvlJc w:val="right"/>
      <w:pPr>
        <w:ind w:left="4320" w:hanging="180"/>
      </w:pPr>
    </w:lvl>
    <w:lvl w:ilvl="6" w:tplc="5BBEEEF2">
      <w:start w:val="1"/>
      <w:numFmt w:val="decimal"/>
      <w:lvlText w:val="%7."/>
      <w:lvlJc w:val="left"/>
      <w:pPr>
        <w:ind w:left="5040" w:hanging="360"/>
      </w:pPr>
    </w:lvl>
    <w:lvl w:ilvl="7" w:tplc="811483E4">
      <w:start w:val="1"/>
      <w:numFmt w:val="lowerLetter"/>
      <w:lvlText w:val="%8."/>
      <w:lvlJc w:val="left"/>
      <w:pPr>
        <w:ind w:left="5760" w:hanging="360"/>
      </w:pPr>
    </w:lvl>
    <w:lvl w:ilvl="8" w:tplc="33A46A1E">
      <w:start w:val="1"/>
      <w:numFmt w:val="lowerRoman"/>
      <w:lvlText w:val="%9."/>
      <w:lvlJc w:val="right"/>
      <w:pPr>
        <w:ind w:left="6480" w:hanging="180"/>
      </w:pPr>
    </w:lvl>
  </w:abstractNum>
  <w:abstractNum w:abstractNumId="10"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2"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010018174">
    <w:abstractNumId w:val="9"/>
  </w:num>
  <w:num w:numId="2" w16cid:durableId="716393515">
    <w:abstractNumId w:val="20"/>
  </w:num>
  <w:num w:numId="3" w16cid:durableId="1645155231">
    <w:abstractNumId w:val="24"/>
  </w:num>
  <w:num w:numId="4" w16cid:durableId="1994990350">
    <w:abstractNumId w:val="14"/>
  </w:num>
  <w:num w:numId="5" w16cid:durableId="142354018">
    <w:abstractNumId w:val="8"/>
  </w:num>
  <w:num w:numId="6" w16cid:durableId="1276522550">
    <w:abstractNumId w:val="13"/>
  </w:num>
  <w:num w:numId="7" w16cid:durableId="333840773">
    <w:abstractNumId w:val="3"/>
  </w:num>
  <w:num w:numId="8" w16cid:durableId="1288849886">
    <w:abstractNumId w:val="2"/>
  </w:num>
  <w:num w:numId="9" w16cid:durableId="1099183825">
    <w:abstractNumId w:val="10"/>
  </w:num>
  <w:num w:numId="10" w16cid:durableId="63459278">
    <w:abstractNumId w:val="26"/>
  </w:num>
  <w:num w:numId="11" w16cid:durableId="1248266018">
    <w:abstractNumId w:val="18"/>
  </w:num>
  <w:num w:numId="12" w16cid:durableId="1601135421">
    <w:abstractNumId w:val="23"/>
  </w:num>
  <w:num w:numId="13" w16cid:durableId="1376583992">
    <w:abstractNumId w:val="27"/>
  </w:num>
  <w:num w:numId="14" w16cid:durableId="466506207">
    <w:abstractNumId w:val="7"/>
  </w:num>
  <w:num w:numId="15" w16cid:durableId="1094132339">
    <w:abstractNumId w:val="12"/>
  </w:num>
  <w:num w:numId="16" w16cid:durableId="90249152">
    <w:abstractNumId w:val="15"/>
  </w:num>
  <w:num w:numId="17" w16cid:durableId="2142184269">
    <w:abstractNumId w:val="0"/>
  </w:num>
  <w:num w:numId="18" w16cid:durableId="1578321207">
    <w:abstractNumId w:val="4"/>
  </w:num>
  <w:num w:numId="19" w16cid:durableId="783422843">
    <w:abstractNumId w:val="17"/>
  </w:num>
  <w:num w:numId="20" w16cid:durableId="405690430">
    <w:abstractNumId w:val="6"/>
  </w:num>
  <w:num w:numId="21" w16cid:durableId="1667704079">
    <w:abstractNumId w:val="19"/>
  </w:num>
  <w:num w:numId="22" w16cid:durableId="114493082">
    <w:abstractNumId w:val="1"/>
  </w:num>
  <w:num w:numId="23" w16cid:durableId="1633251457">
    <w:abstractNumId w:val="21"/>
  </w:num>
  <w:num w:numId="24" w16cid:durableId="269552121">
    <w:abstractNumId w:val="16"/>
  </w:num>
  <w:num w:numId="25" w16cid:durableId="2068800427">
    <w:abstractNumId w:val="25"/>
  </w:num>
  <w:num w:numId="26" w16cid:durableId="171993739">
    <w:abstractNumId w:val="11"/>
  </w:num>
  <w:num w:numId="27" w16cid:durableId="864826694">
    <w:abstractNumId w:val="22"/>
  </w:num>
  <w:num w:numId="28" w16cid:durableId="12250200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hu-HU" w:vendorID="64" w:dllVersion="0"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A611A"/>
    <w:rsid w:val="001A7988"/>
    <w:rsid w:val="001B5117"/>
    <w:rsid w:val="001C0AA4"/>
    <w:rsid w:val="001C26D6"/>
    <w:rsid w:val="001C49DA"/>
    <w:rsid w:val="001D07DD"/>
    <w:rsid w:val="001D4024"/>
    <w:rsid w:val="001D79DC"/>
    <w:rsid w:val="001E1CEF"/>
    <w:rsid w:val="001E7A59"/>
    <w:rsid w:val="001F09A2"/>
    <w:rsid w:val="001F1695"/>
    <w:rsid w:val="001F1E23"/>
    <w:rsid w:val="001F4070"/>
    <w:rsid w:val="001F414E"/>
    <w:rsid w:val="00202FE2"/>
    <w:rsid w:val="00206EA2"/>
    <w:rsid w:val="00210FED"/>
    <w:rsid w:val="00214887"/>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0EE9"/>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4C38"/>
    <w:rsid w:val="00325220"/>
    <w:rsid w:val="00326CEF"/>
    <w:rsid w:val="0033258A"/>
    <w:rsid w:val="00337F97"/>
    <w:rsid w:val="00343556"/>
    <w:rsid w:val="00344A0B"/>
    <w:rsid w:val="0034555B"/>
    <w:rsid w:val="00346336"/>
    <w:rsid w:val="00354085"/>
    <w:rsid w:val="00354817"/>
    <w:rsid w:val="003601AC"/>
    <w:rsid w:val="00360BD6"/>
    <w:rsid w:val="0036775F"/>
    <w:rsid w:val="00367924"/>
    <w:rsid w:val="00367AFA"/>
    <w:rsid w:val="003820B2"/>
    <w:rsid w:val="00383ABA"/>
    <w:rsid w:val="00384496"/>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2F0E"/>
    <w:rsid w:val="003E3AFB"/>
    <w:rsid w:val="003E5356"/>
    <w:rsid w:val="003F098B"/>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5A7C"/>
    <w:rsid w:val="00457C1F"/>
    <w:rsid w:val="00467568"/>
    <w:rsid w:val="00467F90"/>
    <w:rsid w:val="0048745E"/>
    <w:rsid w:val="004955A1"/>
    <w:rsid w:val="00496501"/>
    <w:rsid w:val="004A1FA9"/>
    <w:rsid w:val="004A2289"/>
    <w:rsid w:val="004A3624"/>
    <w:rsid w:val="004B05C5"/>
    <w:rsid w:val="004B0EFB"/>
    <w:rsid w:val="004B2634"/>
    <w:rsid w:val="004B43CF"/>
    <w:rsid w:val="004C0DD6"/>
    <w:rsid w:val="004C1F4A"/>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28E"/>
    <w:rsid w:val="00511E3A"/>
    <w:rsid w:val="00512050"/>
    <w:rsid w:val="00524338"/>
    <w:rsid w:val="005246A6"/>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065F"/>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17E0"/>
    <w:rsid w:val="006E4100"/>
    <w:rsid w:val="006F008A"/>
    <w:rsid w:val="006F2AAC"/>
    <w:rsid w:val="006F2BAB"/>
    <w:rsid w:val="00712E95"/>
    <w:rsid w:val="0071420A"/>
    <w:rsid w:val="00720CF6"/>
    <w:rsid w:val="00727020"/>
    <w:rsid w:val="00727754"/>
    <w:rsid w:val="00730D44"/>
    <w:rsid w:val="007335A8"/>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F19"/>
    <w:rsid w:val="00846A29"/>
    <w:rsid w:val="00847EFD"/>
    <w:rsid w:val="0085127A"/>
    <w:rsid w:val="00851FD5"/>
    <w:rsid w:val="00854825"/>
    <w:rsid w:val="008554DC"/>
    <w:rsid w:val="00855A43"/>
    <w:rsid w:val="00856A01"/>
    <w:rsid w:val="008603AF"/>
    <w:rsid w:val="0086173E"/>
    <w:rsid w:val="00862195"/>
    <w:rsid w:val="008639CE"/>
    <w:rsid w:val="00872975"/>
    <w:rsid w:val="00877E34"/>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9F4EB1"/>
    <w:rsid w:val="00A02AD6"/>
    <w:rsid w:val="00A02FEA"/>
    <w:rsid w:val="00A0731D"/>
    <w:rsid w:val="00A12C5E"/>
    <w:rsid w:val="00A15BBD"/>
    <w:rsid w:val="00A15CAA"/>
    <w:rsid w:val="00A20A67"/>
    <w:rsid w:val="00A239CA"/>
    <w:rsid w:val="00A240F5"/>
    <w:rsid w:val="00A3234C"/>
    <w:rsid w:val="00A3331D"/>
    <w:rsid w:val="00A36EBF"/>
    <w:rsid w:val="00A41565"/>
    <w:rsid w:val="00A47A51"/>
    <w:rsid w:val="00A50741"/>
    <w:rsid w:val="00A50DF2"/>
    <w:rsid w:val="00A5214C"/>
    <w:rsid w:val="00A52B3F"/>
    <w:rsid w:val="00A552A4"/>
    <w:rsid w:val="00A70D45"/>
    <w:rsid w:val="00A75AB2"/>
    <w:rsid w:val="00A76AA2"/>
    <w:rsid w:val="00A778C3"/>
    <w:rsid w:val="00A869AC"/>
    <w:rsid w:val="00AA4306"/>
    <w:rsid w:val="00AB22BA"/>
    <w:rsid w:val="00AB2AA8"/>
    <w:rsid w:val="00AC0174"/>
    <w:rsid w:val="00AD1F13"/>
    <w:rsid w:val="00AD2E35"/>
    <w:rsid w:val="00AE14AD"/>
    <w:rsid w:val="00AF32E9"/>
    <w:rsid w:val="00AF3B2F"/>
    <w:rsid w:val="00B00055"/>
    <w:rsid w:val="00B044A6"/>
    <w:rsid w:val="00B04A67"/>
    <w:rsid w:val="00B06638"/>
    <w:rsid w:val="00B12BE0"/>
    <w:rsid w:val="00B1348F"/>
    <w:rsid w:val="00B13E18"/>
    <w:rsid w:val="00B1501F"/>
    <w:rsid w:val="00B21ECA"/>
    <w:rsid w:val="00B236AD"/>
    <w:rsid w:val="00B26C88"/>
    <w:rsid w:val="00B272F6"/>
    <w:rsid w:val="00B3287F"/>
    <w:rsid w:val="00B35A4D"/>
    <w:rsid w:val="00B36958"/>
    <w:rsid w:val="00B429E8"/>
    <w:rsid w:val="00B45CAE"/>
    <w:rsid w:val="00B472A7"/>
    <w:rsid w:val="00B52FFD"/>
    <w:rsid w:val="00B54CEC"/>
    <w:rsid w:val="00B57DEF"/>
    <w:rsid w:val="00B64A04"/>
    <w:rsid w:val="00B64CCC"/>
    <w:rsid w:val="00B65105"/>
    <w:rsid w:val="00B66B8E"/>
    <w:rsid w:val="00B67836"/>
    <w:rsid w:val="00B75737"/>
    <w:rsid w:val="00B7768F"/>
    <w:rsid w:val="00B83600"/>
    <w:rsid w:val="00B83979"/>
    <w:rsid w:val="00B83DDE"/>
    <w:rsid w:val="00B84CB4"/>
    <w:rsid w:val="00B85814"/>
    <w:rsid w:val="00B85A55"/>
    <w:rsid w:val="00B86C1A"/>
    <w:rsid w:val="00B91755"/>
    <w:rsid w:val="00B93FC8"/>
    <w:rsid w:val="00BA4064"/>
    <w:rsid w:val="00BA4DFB"/>
    <w:rsid w:val="00BA7D91"/>
    <w:rsid w:val="00BB5F68"/>
    <w:rsid w:val="00BC27AE"/>
    <w:rsid w:val="00BC49B5"/>
    <w:rsid w:val="00BC7E19"/>
    <w:rsid w:val="00BD14AC"/>
    <w:rsid w:val="00BE004E"/>
    <w:rsid w:val="00BE40C1"/>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3046"/>
    <w:rsid w:val="00CA5F8B"/>
    <w:rsid w:val="00CB1451"/>
    <w:rsid w:val="00CB2667"/>
    <w:rsid w:val="00CB4375"/>
    <w:rsid w:val="00CB55DA"/>
    <w:rsid w:val="00CB582A"/>
    <w:rsid w:val="00CE1C25"/>
    <w:rsid w:val="00CE3AE0"/>
    <w:rsid w:val="00CF2C39"/>
    <w:rsid w:val="00CF499E"/>
    <w:rsid w:val="00CF5104"/>
    <w:rsid w:val="00CF77D7"/>
    <w:rsid w:val="00D0099B"/>
    <w:rsid w:val="00D02435"/>
    <w:rsid w:val="00D03594"/>
    <w:rsid w:val="00D05644"/>
    <w:rsid w:val="00D05B7E"/>
    <w:rsid w:val="00D0694F"/>
    <w:rsid w:val="00D16903"/>
    <w:rsid w:val="00D209FE"/>
    <w:rsid w:val="00D23FAA"/>
    <w:rsid w:val="00D304D0"/>
    <w:rsid w:val="00D41BAC"/>
    <w:rsid w:val="00D43411"/>
    <w:rsid w:val="00D5147D"/>
    <w:rsid w:val="00D542A0"/>
    <w:rsid w:val="00D635C7"/>
    <w:rsid w:val="00D66A3F"/>
    <w:rsid w:val="00D849B5"/>
    <w:rsid w:val="00D9220F"/>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237FB"/>
    <w:rsid w:val="00E32F71"/>
    <w:rsid w:val="00E336D9"/>
    <w:rsid w:val="00E36E0A"/>
    <w:rsid w:val="00E44C57"/>
    <w:rsid w:val="00E452E4"/>
    <w:rsid w:val="00E45A49"/>
    <w:rsid w:val="00E45C10"/>
    <w:rsid w:val="00E465BC"/>
    <w:rsid w:val="00E46D4A"/>
    <w:rsid w:val="00E52AF8"/>
    <w:rsid w:val="00E56FCE"/>
    <w:rsid w:val="00E60961"/>
    <w:rsid w:val="00E65C38"/>
    <w:rsid w:val="00E6602D"/>
    <w:rsid w:val="00E66DE0"/>
    <w:rsid w:val="00E67F8F"/>
    <w:rsid w:val="00E76FE1"/>
    <w:rsid w:val="00E83FB4"/>
    <w:rsid w:val="00E84513"/>
    <w:rsid w:val="00E84BB2"/>
    <w:rsid w:val="00E87918"/>
    <w:rsid w:val="00E91A87"/>
    <w:rsid w:val="00E931D5"/>
    <w:rsid w:val="00E94F41"/>
    <w:rsid w:val="00E95693"/>
    <w:rsid w:val="00EA3319"/>
    <w:rsid w:val="00EA4FC8"/>
    <w:rsid w:val="00EA5C25"/>
    <w:rsid w:val="00EA67B6"/>
    <w:rsid w:val="00EB0424"/>
    <w:rsid w:val="00EB1AB1"/>
    <w:rsid w:val="00EB296C"/>
    <w:rsid w:val="00EB71D7"/>
    <w:rsid w:val="00EB7737"/>
    <w:rsid w:val="00EC7547"/>
    <w:rsid w:val="00EE087F"/>
    <w:rsid w:val="00EE2286"/>
    <w:rsid w:val="00EE4A4E"/>
    <w:rsid w:val="00EE7D99"/>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B6496"/>
    <w:rsid w:val="00FC0582"/>
    <w:rsid w:val="00FC62C9"/>
    <w:rsid w:val="00FC6A5F"/>
    <w:rsid w:val="00FD106F"/>
    <w:rsid w:val="00FD3037"/>
    <w:rsid w:val="00FD4A22"/>
    <w:rsid w:val="00FE2684"/>
    <w:rsid w:val="00FF0F87"/>
    <w:rsid w:val="00FF14E7"/>
    <w:rsid w:val="00FF305E"/>
    <w:rsid w:val="01518A87"/>
    <w:rsid w:val="07FE5885"/>
    <w:rsid w:val="083CD2C3"/>
    <w:rsid w:val="095C9C6C"/>
    <w:rsid w:val="0AFEFA94"/>
    <w:rsid w:val="0C943D2E"/>
    <w:rsid w:val="0F48E179"/>
    <w:rsid w:val="148E143C"/>
    <w:rsid w:val="18D69B62"/>
    <w:rsid w:val="1DEB4E4B"/>
    <w:rsid w:val="1E34F682"/>
    <w:rsid w:val="2F25B4E2"/>
    <w:rsid w:val="30DAADA0"/>
    <w:rsid w:val="325D55A4"/>
    <w:rsid w:val="337D7EA1"/>
    <w:rsid w:val="3594F666"/>
    <w:rsid w:val="3AC557E5"/>
    <w:rsid w:val="3D6AFEC7"/>
    <w:rsid w:val="40972D6C"/>
    <w:rsid w:val="43FB4B86"/>
    <w:rsid w:val="45281DB9"/>
    <w:rsid w:val="4556EE0B"/>
    <w:rsid w:val="4648B895"/>
    <w:rsid w:val="4EBE76C3"/>
    <w:rsid w:val="51C8676D"/>
    <w:rsid w:val="52918ABE"/>
    <w:rsid w:val="5485C725"/>
    <w:rsid w:val="589AA830"/>
    <w:rsid w:val="5900CC42"/>
    <w:rsid w:val="59D37952"/>
    <w:rsid w:val="5B786775"/>
    <w:rsid w:val="5BD84F99"/>
    <w:rsid w:val="5EAED7FB"/>
    <w:rsid w:val="63F3E7B4"/>
    <w:rsid w:val="64D80250"/>
    <w:rsid w:val="64F51B9A"/>
    <w:rsid w:val="6839E54C"/>
    <w:rsid w:val="68998240"/>
    <w:rsid w:val="6E1500D1"/>
    <w:rsid w:val="74922428"/>
    <w:rsid w:val="785F8331"/>
    <w:rsid w:val="78D57C39"/>
    <w:rsid w:val="7F34E23F"/>
    <w:rsid w:val="7FAADB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2"/>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2"/>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2"/>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4"/>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logopedia-idopont.web.ap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b:Tag>
    <b:SourceType>InternetSite</b:SourceType>
    <b:Guid>{7D6B2480-4836-4261-9F33-D4CC2431D617}</b:Guid>
    <b:Title>Webböngésző</b:Title>
    <b:URL>https://hu.wikipedia.org/wiki/Webb%C3%B6ng%C3%A9sz%C5%91</b:URL>
    <b:LCID>hu-HU</b:LCID>
    <b:RefOrder>4</b:RefOrder>
  </b:Source>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5</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Bön</b:Tag>
    <b:SourceType>InternetSite</b:SourceType>
    <b:Guid>{2D6B7F0A-A130-4899-83CE-8BD0D4FF65FB}</b:Guid>
    <b:Title>Böngészőháborúk</b:Title>
    <b:URL>https://hu.wikipedia.org/wiki/B%C3%B6ng%C3%A9sz%C5%91h%C3%A1bor%C3%BAk</b:URL>
    <b:LCID>hu-HU</b:LCID>
    <b:RefOrder>3</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s>
</file>

<file path=customXml/itemProps1.xml><?xml version="1.0" encoding="utf-8"?>
<ds:datastoreItem xmlns:ds="http://schemas.openxmlformats.org/officeDocument/2006/customXml" ds:itemID="{B3B0F8FB-1747-47BE-9C5C-1F9F0237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21</TotalTime>
  <Pages>57</Pages>
  <Words>10965</Words>
  <Characters>75665</Characters>
  <Application>Microsoft Office Word</Application>
  <DocSecurity>0</DocSecurity>
  <Lines>630</Lines>
  <Paragraphs>172</Paragraphs>
  <ScaleCrop>false</ScaleCrop>
  <Company/>
  <LinksUpToDate>false</LinksUpToDate>
  <CharactersWithSpaces>86458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81</cp:revision>
  <cp:lastPrinted>2024-04-12T15:34:00Z</cp:lastPrinted>
  <dcterms:created xsi:type="dcterms:W3CDTF">2022-03-23T12:30:00Z</dcterms:created>
  <dcterms:modified xsi:type="dcterms:W3CDTF">2024-04-20T22:25:00Z</dcterms:modified>
</cp:coreProperties>
</file>