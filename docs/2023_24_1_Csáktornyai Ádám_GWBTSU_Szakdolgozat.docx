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53CA423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85472C">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85472C">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1CB93B9"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w:t>
      </w:r>
      <w:r w:rsidR="003E09C6">
        <w:t>ü</w:t>
      </w:r>
      <w:r w:rsidR="00EA4FC8">
        <w:t xml:space="preserve">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54D21FDB"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E09C6">
        <w:t>ü</w:t>
      </w:r>
      <w:r w:rsidR="003848F8">
        <w:t xml:space="preserve">zemmérnök informatikus </w:t>
      </w:r>
      <w:proofErr w:type="spellStart"/>
      <w:r w:rsidR="003848F8">
        <w:t>BSc</w:t>
      </w:r>
      <w:proofErr w:type="spellEnd"/>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 xml:space="preserve">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w:t>
      </w:r>
      <w:proofErr w:type="gramStart"/>
      <w:r w:rsidRPr="00E4654F">
        <w:rPr>
          <w:lang w:val="en-GB"/>
        </w:rPr>
        <w:t>taking into account</w:t>
      </w:r>
      <w:proofErr w:type="gramEnd"/>
      <w:r w:rsidRPr="00E4654F">
        <w:rPr>
          <w:lang w:val="en-GB"/>
        </w:rPr>
        <w:t xml:space="preserve">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proofErr w:type="spellStart"/>
      <w:r>
        <w:rPr>
          <w:rFonts w:cs="Times New Roman"/>
          <w:b/>
          <w:szCs w:val="24"/>
        </w:rPr>
        <w:t>Keywords</w:t>
      </w:r>
      <w:proofErr w:type="spellEnd"/>
      <w:r w:rsidRPr="00124731">
        <w:rPr>
          <w:rFonts w:cs="Times New Roman"/>
          <w:b/>
          <w:szCs w:val="24"/>
        </w:rPr>
        <w:t>:</w:t>
      </w:r>
      <w:r>
        <w:rPr>
          <w:rFonts w:cs="Times New Roman"/>
          <w:szCs w:val="24"/>
        </w:rPr>
        <w:t xml:space="preserve"> </w:t>
      </w:r>
      <w:proofErr w:type="spellStart"/>
      <w:r w:rsidRPr="00E4654F">
        <w:rPr>
          <w:rFonts w:cs="Times New Roman"/>
          <w:szCs w:val="24"/>
        </w:rPr>
        <w:t>speech</w:t>
      </w:r>
      <w:proofErr w:type="spellEnd"/>
      <w:r w:rsidRPr="00E4654F">
        <w:rPr>
          <w:rFonts w:cs="Times New Roman"/>
          <w:szCs w:val="24"/>
        </w:rPr>
        <w:t xml:space="preserve"> </w:t>
      </w:r>
      <w:proofErr w:type="spellStart"/>
      <w:r w:rsidRPr="00E4654F">
        <w:rPr>
          <w:rFonts w:cs="Times New Roman"/>
          <w:szCs w:val="24"/>
        </w:rPr>
        <w:t>therapy</w:t>
      </w:r>
      <w:proofErr w:type="spellEnd"/>
      <w:r w:rsidRPr="00E4654F">
        <w:rPr>
          <w:rFonts w:cs="Times New Roman"/>
          <w:szCs w:val="24"/>
        </w:rPr>
        <w:t xml:space="preserve">, </w:t>
      </w:r>
      <w:proofErr w:type="spellStart"/>
      <w:r w:rsidRPr="00E4654F">
        <w:rPr>
          <w:rFonts w:cs="Times New Roman"/>
          <w:szCs w:val="24"/>
        </w:rPr>
        <w:t>special</w:t>
      </w:r>
      <w:proofErr w:type="spellEnd"/>
      <w:r w:rsidRPr="00E4654F">
        <w:rPr>
          <w:rFonts w:cs="Times New Roman"/>
          <w:szCs w:val="24"/>
        </w:rPr>
        <w:t xml:space="preserve"> </w:t>
      </w:r>
      <w:proofErr w:type="spellStart"/>
      <w:r w:rsidRPr="00E4654F">
        <w:rPr>
          <w:rFonts w:cs="Times New Roman"/>
          <w:szCs w:val="24"/>
        </w:rPr>
        <w:t>education</w:t>
      </w:r>
      <w:proofErr w:type="spellEnd"/>
      <w:r w:rsidRPr="00E4654F">
        <w:rPr>
          <w:rFonts w:cs="Times New Roman"/>
          <w:szCs w:val="24"/>
        </w:rPr>
        <w:t xml:space="preserve">, </w:t>
      </w:r>
      <w:proofErr w:type="spellStart"/>
      <w:r w:rsidRPr="00E4654F">
        <w:rPr>
          <w:rFonts w:cs="Times New Roman"/>
          <w:szCs w:val="24"/>
        </w:rPr>
        <w:t>progressive</w:t>
      </w:r>
      <w:proofErr w:type="spellEnd"/>
      <w:r w:rsidRPr="00E4654F">
        <w:rPr>
          <w:rFonts w:cs="Times New Roman"/>
          <w:szCs w:val="24"/>
        </w:rPr>
        <w:t xml:space="preserve"> web </w:t>
      </w:r>
      <w:proofErr w:type="spellStart"/>
      <w:r w:rsidRPr="00E4654F">
        <w:rPr>
          <w:rFonts w:cs="Times New Roman"/>
          <w:szCs w:val="24"/>
        </w:rPr>
        <w:t>application</w:t>
      </w:r>
      <w:proofErr w:type="spellEnd"/>
      <w:r w:rsidRPr="00E4654F">
        <w:rPr>
          <w:rFonts w:cs="Times New Roman"/>
          <w:szCs w:val="24"/>
        </w:rPr>
        <w:t xml:space="preserve">, </w:t>
      </w:r>
      <w:proofErr w:type="spellStart"/>
      <w:r w:rsidRPr="00E4654F">
        <w:rPr>
          <w:rFonts w:cs="Times New Roman"/>
          <w:szCs w:val="24"/>
        </w:rPr>
        <w:t>appointment</w:t>
      </w:r>
      <w:proofErr w:type="spellEnd"/>
      <w:r w:rsidRPr="00E4654F">
        <w:rPr>
          <w:rFonts w:cs="Times New Roman"/>
          <w:szCs w:val="24"/>
        </w:rPr>
        <w:t xml:space="preserve"> </w:t>
      </w:r>
      <w:proofErr w:type="spellStart"/>
      <w:r w:rsidRPr="00E4654F">
        <w:rPr>
          <w:rFonts w:cs="Times New Roman"/>
          <w:szCs w:val="24"/>
        </w:rPr>
        <w:t>booking</w:t>
      </w:r>
      <w:proofErr w:type="spellEnd"/>
      <w:r w:rsidRPr="00E4654F">
        <w:rPr>
          <w:rFonts w:cs="Times New Roman"/>
          <w:szCs w:val="24"/>
        </w:rPr>
        <w:t xml:space="preserve">, </w:t>
      </w:r>
      <w:proofErr w:type="spellStart"/>
      <w:r w:rsidRPr="00E4654F">
        <w:rPr>
          <w:rFonts w:cs="Times New Roman"/>
          <w:szCs w:val="24"/>
        </w:rPr>
        <w:t>tool</w:t>
      </w:r>
      <w:proofErr w:type="spellEnd"/>
      <w:r w:rsidRPr="00E4654F">
        <w:rPr>
          <w:rFonts w:cs="Times New Roman"/>
          <w:szCs w:val="24"/>
        </w:rPr>
        <w:t xml:space="preserve"> </w:t>
      </w:r>
      <w:proofErr w:type="spellStart"/>
      <w:r w:rsidRPr="00E4654F">
        <w:rPr>
          <w:rFonts w:cs="Times New Roman"/>
          <w:szCs w:val="24"/>
        </w:rPr>
        <w:t>rental</w:t>
      </w:r>
      <w:proofErr w:type="spellEnd"/>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4A23C61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5B71CA">
              <w:rPr>
                <w:noProof/>
                <w:webHidden/>
              </w:rPr>
              <w:t>9</w:t>
            </w:r>
            <w:r w:rsidR="001F1E23">
              <w:rPr>
                <w:noProof/>
                <w:webHidden/>
              </w:rPr>
              <w:fldChar w:fldCharType="end"/>
            </w:r>
          </w:hyperlink>
        </w:p>
        <w:p w14:paraId="098E7F52" w14:textId="490984E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3AB72E6D" w14:textId="7F3072E6"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207CE9EF" w14:textId="347F75A8"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11</w:t>
            </w:r>
            <w:r w:rsidR="001F1E23" w:rsidRPr="00E07C55">
              <w:rPr>
                <w:rFonts w:cs="Times New Roman"/>
                <w:noProof/>
                <w:webHidden/>
              </w:rPr>
              <w:fldChar w:fldCharType="end"/>
            </w:r>
          </w:hyperlink>
        </w:p>
        <w:p w14:paraId="73274399" w14:textId="3A2829BF"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44593340" w14:textId="053377F1"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2D100308" w14:textId="172784D3"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12</w:t>
            </w:r>
            <w:r w:rsidR="001F1E23" w:rsidRPr="00E07C55">
              <w:rPr>
                <w:rFonts w:cs="Times New Roman"/>
                <w:noProof/>
                <w:webHidden/>
              </w:rPr>
              <w:fldChar w:fldCharType="end"/>
            </w:r>
          </w:hyperlink>
        </w:p>
        <w:p w14:paraId="5A510925" w14:textId="63A73F1C"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13</w:t>
            </w:r>
            <w:r w:rsidR="001F1E23" w:rsidRPr="00E07C55">
              <w:rPr>
                <w:rFonts w:cs="Times New Roman"/>
                <w:noProof/>
                <w:webHidden/>
              </w:rPr>
              <w:fldChar w:fldCharType="end"/>
            </w:r>
          </w:hyperlink>
        </w:p>
        <w:p w14:paraId="71D8B5F7" w14:textId="31C5CD28"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21C9C9A8" w14:textId="4DB2EF49"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5549EE7F" w14:textId="6846DD1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15</w:t>
            </w:r>
            <w:r w:rsidR="001F1E23" w:rsidRPr="00E07C55">
              <w:rPr>
                <w:rFonts w:cs="Times New Roman"/>
                <w:noProof/>
                <w:webHidden/>
              </w:rPr>
              <w:fldChar w:fldCharType="end"/>
            </w:r>
          </w:hyperlink>
        </w:p>
        <w:p w14:paraId="104F6E62" w14:textId="0CE7195A"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16</w:t>
            </w:r>
            <w:r w:rsidR="001F1E23" w:rsidRPr="00E07C55">
              <w:rPr>
                <w:rFonts w:cs="Times New Roman"/>
                <w:noProof/>
                <w:webHidden/>
              </w:rPr>
              <w:fldChar w:fldCharType="end"/>
            </w:r>
          </w:hyperlink>
        </w:p>
        <w:p w14:paraId="524A5CD3" w14:textId="3AC15BA0"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09D7DF7A" w14:textId="370D720E"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39A4F01C" w14:textId="5C09445B"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079C4322" w14:textId="3979F02D"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10C8247B" w14:textId="0DA1CE4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692C2DD7" w14:textId="570C6D62"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5EE782EC" w14:textId="662472E3"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19</w:t>
            </w:r>
            <w:r w:rsidR="001F1E23" w:rsidRPr="00E07C55">
              <w:rPr>
                <w:rFonts w:cs="Times New Roman"/>
                <w:noProof/>
                <w:webHidden/>
              </w:rPr>
              <w:fldChar w:fldCharType="end"/>
            </w:r>
          </w:hyperlink>
        </w:p>
        <w:p w14:paraId="72966E33" w14:textId="1E0AAE43"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21</w:t>
            </w:r>
            <w:r w:rsidR="001F1E23" w:rsidRPr="00E07C55">
              <w:rPr>
                <w:rFonts w:cs="Times New Roman"/>
                <w:noProof/>
                <w:webHidden/>
              </w:rPr>
              <w:fldChar w:fldCharType="end"/>
            </w:r>
          </w:hyperlink>
        </w:p>
        <w:p w14:paraId="100E8BE6" w14:textId="1F6652CE"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5B71CA" w:rsidRPr="00E07C55">
              <w:rPr>
                <w:noProof/>
                <w:webHidden/>
              </w:rPr>
              <w:t>22</w:t>
            </w:r>
            <w:r w:rsidR="001F1E23" w:rsidRPr="00E07C55">
              <w:rPr>
                <w:noProof/>
                <w:webHidden/>
              </w:rPr>
              <w:fldChar w:fldCharType="end"/>
            </w:r>
          </w:hyperlink>
        </w:p>
        <w:p w14:paraId="1919A34A" w14:textId="52C0EBFE"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5B71CA" w:rsidRPr="00E07C55">
              <w:rPr>
                <w:noProof/>
                <w:webHidden/>
              </w:rPr>
              <w:t>23</w:t>
            </w:r>
            <w:r w:rsidR="001F1E23" w:rsidRPr="00E07C55">
              <w:rPr>
                <w:noProof/>
                <w:webHidden/>
              </w:rPr>
              <w:fldChar w:fldCharType="end"/>
            </w:r>
          </w:hyperlink>
        </w:p>
        <w:p w14:paraId="079A1239" w14:textId="45C84047"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24</w:t>
            </w:r>
            <w:r w:rsidR="001F1E23" w:rsidRPr="00E07C55">
              <w:rPr>
                <w:rFonts w:cs="Times New Roman"/>
                <w:noProof/>
                <w:webHidden/>
              </w:rPr>
              <w:fldChar w:fldCharType="end"/>
            </w:r>
          </w:hyperlink>
        </w:p>
        <w:p w14:paraId="3CB9BAFF" w14:textId="51ACF667"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5B71CA" w:rsidRPr="00E07C55">
              <w:rPr>
                <w:noProof/>
                <w:webHidden/>
              </w:rPr>
              <w:t>24</w:t>
            </w:r>
            <w:r w:rsidR="001F1E23" w:rsidRPr="00E07C55">
              <w:rPr>
                <w:noProof/>
                <w:webHidden/>
              </w:rPr>
              <w:fldChar w:fldCharType="end"/>
            </w:r>
          </w:hyperlink>
        </w:p>
        <w:p w14:paraId="3C479B82" w14:textId="022E7135"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5B71CA" w:rsidRPr="00E07C55">
              <w:rPr>
                <w:noProof/>
                <w:webHidden/>
              </w:rPr>
              <w:t>25</w:t>
            </w:r>
            <w:r w:rsidR="001F1E23" w:rsidRPr="00E07C55">
              <w:rPr>
                <w:noProof/>
                <w:webHidden/>
              </w:rPr>
              <w:fldChar w:fldCharType="end"/>
            </w:r>
          </w:hyperlink>
        </w:p>
        <w:p w14:paraId="2225A006" w14:textId="4F68B5AE"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5B71CA" w:rsidRPr="00E07C55">
              <w:rPr>
                <w:noProof/>
                <w:webHidden/>
              </w:rPr>
              <w:t>26</w:t>
            </w:r>
            <w:r w:rsidR="001F1E23" w:rsidRPr="00E07C55">
              <w:rPr>
                <w:noProof/>
                <w:webHidden/>
              </w:rPr>
              <w:fldChar w:fldCharType="end"/>
            </w:r>
          </w:hyperlink>
        </w:p>
        <w:p w14:paraId="1878B8D5" w14:textId="6FE1E9C8"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27</w:t>
            </w:r>
            <w:r w:rsidR="001F1E23" w:rsidRPr="00E07C55">
              <w:rPr>
                <w:rFonts w:cs="Times New Roman"/>
                <w:noProof/>
                <w:webHidden/>
              </w:rPr>
              <w:fldChar w:fldCharType="end"/>
            </w:r>
          </w:hyperlink>
        </w:p>
        <w:p w14:paraId="6A579520" w14:textId="51B161AB"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28</w:t>
            </w:r>
            <w:r w:rsidR="001F1E23" w:rsidRPr="00E07C55">
              <w:rPr>
                <w:rFonts w:cs="Times New Roman"/>
                <w:noProof/>
                <w:webHidden/>
              </w:rPr>
              <w:fldChar w:fldCharType="end"/>
            </w:r>
          </w:hyperlink>
        </w:p>
        <w:p w14:paraId="3D00CCFC" w14:textId="29A44345"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62C4A9A6" w14:textId="54182FE6"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2DAD37CC" w14:textId="73E86986"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5B71CA" w:rsidRPr="00E07C55">
              <w:rPr>
                <w:noProof/>
                <w:webHidden/>
              </w:rPr>
              <w:t>30</w:t>
            </w:r>
            <w:r w:rsidR="001F1E23" w:rsidRPr="00E07C55">
              <w:rPr>
                <w:noProof/>
                <w:webHidden/>
              </w:rPr>
              <w:fldChar w:fldCharType="end"/>
            </w:r>
          </w:hyperlink>
        </w:p>
        <w:p w14:paraId="69425590" w14:textId="4CE847BF"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30D967F4" w14:textId="7B8AB859"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1F75D209" w14:textId="0CC08063"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32</w:t>
            </w:r>
            <w:r w:rsidR="001F1E23" w:rsidRPr="00E07C55">
              <w:rPr>
                <w:rFonts w:cs="Times New Roman"/>
                <w:noProof/>
                <w:webHidden/>
              </w:rPr>
              <w:fldChar w:fldCharType="end"/>
            </w:r>
          </w:hyperlink>
        </w:p>
        <w:p w14:paraId="0607674F" w14:textId="2C7221B7"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33</w:t>
            </w:r>
            <w:r w:rsidR="001F1E23" w:rsidRPr="00E07C55">
              <w:rPr>
                <w:rFonts w:cs="Times New Roman"/>
                <w:noProof/>
                <w:webHidden/>
              </w:rPr>
              <w:fldChar w:fldCharType="end"/>
            </w:r>
          </w:hyperlink>
        </w:p>
        <w:p w14:paraId="6512F27A" w14:textId="38206918"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5B71CA" w:rsidRPr="00E07C55">
              <w:rPr>
                <w:noProof/>
                <w:webHidden/>
              </w:rPr>
              <w:t>33</w:t>
            </w:r>
            <w:r w:rsidR="001F1E23" w:rsidRPr="00E07C55">
              <w:rPr>
                <w:noProof/>
                <w:webHidden/>
              </w:rPr>
              <w:fldChar w:fldCharType="end"/>
            </w:r>
          </w:hyperlink>
        </w:p>
        <w:p w14:paraId="22ED15AD" w14:textId="35C5C8B8"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5B71CA" w:rsidRPr="00E07C55">
              <w:rPr>
                <w:noProof/>
                <w:webHidden/>
              </w:rPr>
              <w:t>34</w:t>
            </w:r>
            <w:r w:rsidR="001F1E23" w:rsidRPr="00E07C55">
              <w:rPr>
                <w:noProof/>
                <w:webHidden/>
              </w:rPr>
              <w:fldChar w:fldCharType="end"/>
            </w:r>
          </w:hyperlink>
        </w:p>
        <w:p w14:paraId="7C656223" w14:textId="6C12C34A"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35</w:t>
            </w:r>
            <w:r w:rsidR="001F1E23" w:rsidRPr="00E07C55">
              <w:rPr>
                <w:rFonts w:cs="Times New Roman"/>
                <w:noProof/>
                <w:webHidden/>
              </w:rPr>
              <w:fldChar w:fldCharType="end"/>
            </w:r>
          </w:hyperlink>
        </w:p>
        <w:p w14:paraId="5872E62E" w14:textId="35DBAB89"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5B71CA" w:rsidRPr="00E07C55">
              <w:rPr>
                <w:noProof/>
                <w:webHidden/>
              </w:rPr>
              <w:t>35</w:t>
            </w:r>
            <w:r w:rsidR="001F1E23" w:rsidRPr="00E07C55">
              <w:rPr>
                <w:noProof/>
                <w:webHidden/>
              </w:rPr>
              <w:fldChar w:fldCharType="end"/>
            </w:r>
          </w:hyperlink>
        </w:p>
        <w:p w14:paraId="4AF54A27" w14:textId="7603D69C"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3F2A9309" w14:textId="02F747F6"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5F578414" w14:textId="322EF584"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3B72DBDE" w14:textId="2BA80C0A"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40699D01" w14:textId="59AC9368"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5B71CA" w:rsidRPr="00E07C55">
              <w:rPr>
                <w:noProof/>
                <w:webHidden/>
              </w:rPr>
              <w:t>37</w:t>
            </w:r>
            <w:r w:rsidR="001F1E23" w:rsidRPr="00E07C55">
              <w:rPr>
                <w:noProof/>
                <w:webHidden/>
              </w:rPr>
              <w:fldChar w:fldCharType="end"/>
            </w:r>
          </w:hyperlink>
        </w:p>
        <w:p w14:paraId="2EB90289" w14:textId="2E29BEB5"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5B71CA" w:rsidRPr="00E07C55">
              <w:rPr>
                <w:noProof/>
                <w:webHidden/>
              </w:rPr>
              <w:t>40</w:t>
            </w:r>
            <w:r w:rsidR="001F1E23" w:rsidRPr="00E07C55">
              <w:rPr>
                <w:noProof/>
                <w:webHidden/>
              </w:rPr>
              <w:fldChar w:fldCharType="end"/>
            </w:r>
          </w:hyperlink>
        </w:p>
        <w:p w14:paraId="0AA30D13" w14:textId="36AE9E4B"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5B71CA" w:rsidRPr="00E07C55">
              <w:rPr>
                <w:noProof/>
                <w:webHidden/>
              </w:rPr>
              <w:t>41</w:t>
            </w:r>
            <w:r w:rsidR="001F1E23" w:rsidRPr="00E07C55">
              <w:rPr>
                <w:noProof/>
                <w:webHidden/>
              </w:rPr>
              <w:fldChar w:fldCharType="end"/>
            </w:r>
          </w:hyperlink>
        </w:p>
        <w:p w14:paraId="2C395A6F" w14:textId="3F76A3A2"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43</w:t>
            </w:r>
            <w:r w:rsidR="001F1E23" w:rsidRPr="00E07C55">
              <w:rPr>
                <w:rFonts w:cs="Times New Roman"/>
                <w:noProof/>
                <w:webHidden/>
              </w:rPr>
              <w:fldChar w:fldCharType="end"/>
            </w:r>
          </w:hyperlink>
        </w:p>
        <w:p w14:paraId="2F4F2792" w14:textId="022BAF9D"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5B71CA" w:rsidRPr="00E07C55">
              <w:rPr>
                <w:noProof/>
                <w:webHidden/>
              </w:rPr>
              <w:t>43</w:t>
            </w:r>
            <w:r w:rsidR="001F1E23" w:rsidRPr="00E07C55">
              <w:rPr>
                <w:noProof/>
                <w:webHidden/>
              </w:rPr>
              <w:fldChar w:fldCharType="end"/>
            </w:r>
          </w:hyperlink>
        </w:p>
        <w:p w14:paraId="0AADDE50" w14:textId="5E845F54"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44</w:t>
            </w:r>
            <w:r w:rsidR="001F1E23" w:rsidRPr="00E07C55">
              <w:rPr>
                <w:rFonts w:cs="Times New Roman"/>
                <w:noProof/>
                <w:webHidden/>
              </w:rPr>
              <w:fldChar w:fldCharType="end"/>
            </w:r>
          </w:hyperlink>
        </w:p>
        <w:p w14:paraId="4B366779" w14:textId="0FE663BC"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45</w:t>
            </w:r>
            <w:r w:rsidR="001F1E23" w:rsidRPr="00E07C55">
              <w:rPr>
                <w:rFonts w:cs="Times New Roman"/>
                <w:noProof/>
                <w:webHidden/>
              </w:rPr>
              <w:fldChar w:fldCharType="end"/>
            </w:r>
          </w:hyperlink>
        </w:p>
        <w:p w14:paraId="012C6095" w14:textId="7CD2BC2C"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46</w:t>
            </w:r>
            <w:r w:rsidR="001F1E23" w:rsidRPr="00E07C55">
              <w:rPr>
                <w:rFonts w:cs="Times New Roman"/>
                <w:noProof/>
                <w:webHidden/>
              </w:rPr>
              <w:fldChar w:fldCharType="end"/>
            </w:r>
          </w:hyperlink>
        </w:p>
        <w:p w14:paraId="1E81DC85" w14:textId="335A3EBE"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47</w:t>
            </w:r>
            <w:r w:rsidR="001F1E23" w:rsidRPr="00E07C55">
              <w:rPr>
                <w:rFonts w:cs="Times New Roman"/>
                <w:noProof/>
                <w:webHidden/>
              </w:rPr>
              <w:fldChar w:fldCharType="end"/>
            </w:r>
          </w:hyperlink>
        </w:p>
        <w:p w14:paraId="76F58A1E" w14:textId="4B1DB493"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48</w:t>
            </w:r>
            <w:r w:rsidR="001F1E23" w:rsidRPr="00E07C55">
              <w:rPr>
                <w:rFonts w:cs="Times New Roman"/>
                <w:noProof/>
                <w:webHidden/>
              </w:rPr>
              <w:fldChar w:fldCharType="end"/>
            </w:r>
          </w:hyperlink>
        </w:p>
        <w:p w14:paraId="44C0A842" w14:textId="58A609F6"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2E03B7E1" w14:textId="450DDAE1"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5FB20CA7" w14:textId="7E59FFEE"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50</w:t>
            </w:r>
            <w:r w:rsidR="001F1E23" w:rsidRPr="00E07C55">
              <w:rPr>
                <w:rFonts w:cs="Times New Roman"/>
                <w:noProof/>
                <w:webHidden/>
              </w:rPr>
              <w:fldChar w:fldCharType="end"/>
            </w:r>
          </w:hyperlink>
        </w:p>
        <w:p w14:paraId="4C9C3B4F" w14:textId="1DB130D9"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53</w:t>
            </w:r>
            <w:r w:rsidR="001F1E23" w:rsidRPr="00E07C55">
              <w:rPr>
                <w:rFonts w:cs="Times New Roman"/>
                <w:noProof/>
                <w:webHidden/>
              </w:rPr>
              <w:fldChar w:fldCharType="end"/>
            </w:r>
          </w:hyperlink>
        </w:p>
        <w:p w14:paraId="209C1AF8" w14:textId="263B98A2"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54</w:t>
            </w:r>
            <w:r w:rsidR="001F1E23" w:rsidRPr="00E07C55">
              <w:rPr>
                <w:rFonts w:cs="Times New Roman"/>
                <w:noProof/>
                <w:webHidden/>
              </w:rPr>
              <w:fldChar w:fldCharType="end"/>
            </w:r>
          </w:hyperlink>
        </w:p>
        <w:p w14:paraId="1FC36AB2" w14:textId="649D4489"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56</w:t>
            </w:r>
            <w:r w:rsidR="001F1E23" w:rsidRPr="00E07C55">
              <w:rPr>
                <w:rFonts w:cs="Times New Roman"/>
                <w:noProof/>
                <w:webHidden/>
              </w:rPr>
              <w:fldChar w:fldCharType="end"/>
            </w:r>
          </w:hyperlink>
        </w:p>
        <w:p w14:paraId="26E0F6E6" w14:textId="41BD6ED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57</w:t>
            </w:r>
            <w:r w:rsidR="001F1E23" w:rsidRPr="00E07C55">
              <w:rPr>
                <w:rFonts w:cs="Times New Roman"/>
                <w:noProof/>
                <w:webHidden/>
              </w:rPr>
              <w:fldChar w:fldCharType="end"/>
            </w:r>
          </w:hyperlink>
        </w:p>
        <w:p w14:paraId="1F6C8CEE" w14:textId="13D98D22"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58</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85472C">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9C33477"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361604">
            <w:rPr>
              <w:noProof/>
            </w:rPr>
            <w:t xml:space="preserve"> </w:t>
          </w:r>
          <w:r w:rsidR="00361604" w:rsidRPr="0036160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361604">
            <w:rPr>
              <w:noProof/>
            </w:rPr>
            <w:t xml:space="preserve"> </w:t>
          </w:r>
          <w:r w:rsidR="00361604" w:rsidRPr="0036160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4D8351F0" w:rsidR="00893FB0" w:rsidRDefault="00893FB0">
      <w:pPr>
        <w:pStyle w:val="Listaszerbekezds"/>
        <w:numPr>
          <w:ilvl w:val="0"/>
          <w:numId w:val="8"/>
        </w:numPr>
      </w:pPr>
      <w:r>
        <w:t>Az Internet Explorer hosszú ideig dominált, de később a Mozilla Firefox, majd a Google Chrome is erős versenyt jelentett.</w:t>
      </w:r>
    </w:p>
    <w:p w14:paraId="016BA043" w14:textId="77777777" w:rsidR="00893FB0" w:rsidRDefault="00893FB0">
      <w:pPr>
        <w:pStyle w:val="Listaszerbekezds"/>
        <w:numPr>
          <w:ilvl w:val="0"/>
          <w:numId w:val="8"/>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2684924" w:rsidR="00893FB0" w:rsidRDefault="00893FB0">
      <w:pPr>
        <w:pStyle w:val="Listaszerbekezds"/>
        <w:numPr>
          <w:ilvl w:val="0"/>
          <w:numId w:val="8"/>
        </w:numPr>
      </w:pPr>
      <w:r>
        <w:t>A HTML5 és CSS3 technológiák támogatása lehetővé teszi az interaktívabb és multimédiás tartalmak megjelenítését.</w:t>
      </w:r>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743676B1"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361604">
            <w:rPr>
              <w:noProof/>
            </w:rPr>
            <w:t xml:space="preserve"> </w:t>
          </w:r>
          <w:r w:rsidR="00361604" w:rsidRPr="00361604">
            <w:rPr>
              <w:noProof/>
            </w:rPr>
            <w:t>[3]</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6308A0C4" w14:textId="7BAA8925" w:rsidR="00361604" w:rsidRDefault="00361604" w:rsidP="00893FB0">
      <w:r>
        <w:t xml:space="preserve">Ha tágabb körökben, nem csak a magyar gyógypedagógiában nézelődünk, hanem az oktatás világában, ott viszont vannak komoly technikai fejlesztések, amelyek általában nehezen jutnak el a magyar pedagógusokhoz. Például egy kedvenc szoftverem a Google által fejlesztett </w:t>
      </w:r>
      <w:proofErr w:type="spellStart"/>
      <w:r>
        <w:t>NotebookLM</w:t>
      </w:r>
      <w:proofErr w:type="spellEnd"/>
      <w:r>
        <w:t>, ami egy mesterséges intelligenciával beépített jegyzetfüzet.</w:t>
      </w:r>
      <w:sdt>
        <w:sdtPr>
          <w:id w:val="1983730038"/>
          <w:citation/>
        </w:sdtPr>
        <w:sdtContent>
          <w:r>
            <w:fldChar w:fldCharType="begin"/>
          </w:r>
          <w:r>
            <w:instrText xml:space="preserve"> CITATION Rai \l 1038 </w:instrText>
          </w:r>
          <w:r>
            <w:fldChar w:fldCharType="separate"/>
          </w:r>
          <w:r>
            <w:rPr>
              <w:noProof/>
            </w:rPr>
            <w:t xml:space="preserve"> </w:t>
          </w:r>
          <w:r w:rsidRPr="00361604">
            <w:rPr>
              <w:noProof/>
            </w:rPr>
            <w:t>[4]</w:t>
          </w:r>
          <w:r>
            <w:fldChar w:fldCharType="end"/>
          </w:r>
        </w:sdtContent>
      </w:sdt>
      <w:r>
        <w:t xml:space="preserve"> Viszont ez még egyáltalán nem elérhető Magyarországon.</w:t>
      </w:r>
    </w:p>
    <w:p w14:paraId="0DACC47C" w14:textId="74E430E7" w:rsidR="009B110F" w:rsidRDefault="009B110F" w:rsidP="009B110F">
      <w:pPr>
        <w:pStyle w:val="Firstparagraph"/>
        <w:jc w:val="center"/>
      </w:pPr>
      <w:r>
        <w:rPr>
          <w:noProof/>
        </w:rPr>
        <w:drawing>
          <wp:inline distT="0" distB="0" distL="0" distR="0" wp14:anchorId="71351576" wp14:editId="461F9E47">
            <wp:extent cx="5251158" cy="3733800"/>
            <wp:effectExtent l="0" t="0" r="6985" b="0"/>
            <wp:docPr id="1451392625" name="Kép 3"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2625" name="Kép 3" descr="A képen szöveg, képernyőkép, Betűtípus, Webla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253421" cy="3735409"/>
                    </a:xfrm>
                    <a:prstGeom prst="rect">
                      <a:avLst/>
                    </a:prstGeom>
                  </pic:spPr>
                </pic:pic>
              </a:graphicData>
            </a:graphic>
          </wp:inline>
        </w:drawing>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lastRenderedPageBreak/>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lastRenderedPageBreak/>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9"/>
        </w:numPr>
      </w:pPr>
      <w:r>
        <w:lastRenderedPageBreak/>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4"/>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proofErr w:type="spellStart"/>
      <w:r>
        <w:t>VSCode</w:t>
      </w:r>
      <w:proofErr w:type="spellEnd"/>
      <w:r>
        <w:t xml:space="preserve"> hasznos beépített modulok</w:t>
      </w:r>
    </w:p>
    <w:p w14:paraId="4A27E02A" w14:textId="77777777" w:rsidR="00BE004E" w:rsidRDefault="00BE004E">
      <w:pPr>
        <w:pStyle w:val="Listaszerbekezds"/>
        <w:numPr>
          <w:ilvl w:val="1"/>
          <w:numId w:val="9"/>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9"/>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9"/>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9"/>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9"/>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9"/>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9"/>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7"/>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8"/>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8"/>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2"/>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proofErr w:type="spellStart"/>
      <w:r>
        <w:t>admin</w:t>
      </w:r>
      <w:proofErr w:type="spellEnd"/>
      <w:r>
        <w:t xml:space="preserve">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lastRenderedPageBreak/>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2"/>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lastRenderedPageBreak/>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lastRenderedPageBreak/>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3"/>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3"/>
        </w:numPr>
        <w:ind w:left="720"/>
      </w:pPr>
      <w:proofErr w:type="spellStart"/>
      <w:r>
        <w:lastRenderedPageBreak/>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7"/>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lastRenderedPageBreak/>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4"/>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5"/>
        </w:numPr>
      </w:pPr>
      <w:proofErr w:type="spellStart"/>
      <w:r>
        <w:t>auth.ts</w:t>
      </w:r>
      <w:proofErr w:type="spellEnd"/>
    </w:p>
    <w:p w14:paraId="12DAE064" w14:textId="16765285" w:rsidR="00D05644" w:rsidRDefault="00D05644">
      <w:pPr>
        <w:pStyle w:val="Listaszerbekezds"/>
        <w:numPr>
          <w:ilvl w:val="1"/>
          <w:numId w:val="25"/>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5"/>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5"/>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5"/>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5"/>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5"/>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5"/>
        </w:numPr>
      </w:pPr>
      <w:proofErr w:type="spellStart"/>
      <w:r>
        <w:t>firestore.ts</w:t>
      </w:r>
      <w:proofErr w:type="spellEnd"/>
    </w:p>
    <w:p w14:paraId="664D28F2" w14:textId="7B609BD9" w:rsidR="00FB6496" w:rsidRDefault="00FB6496">
      <w:pPr>
        <w:pStyle w:val="Listaszerbekezds"/>
        <w:numPr>
          <w:ilvl w:val="1"/>
          <w:numId w:val="25"/>
        </w:numPr>
      </w:pPr>
      <w:proofErr w:type="spellStart"/>
      <w:r>
        <w:lastRenderedPageBreak/>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5"/>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5"/>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5"/>
        </w:numPr>
      </w:pPr>
      <w:r>
        <w:t>update/</w:t>
      </w:r>
      <w:proofErr w:type="spellStart"/>
      <w:r>
        <w:t>deleteAppointment</w:t>
      </w:r>
      <w:proofErr w:type="spellEnd"/>
    </w:p>
    <w:p w14:paraId="17AABCA4" w14:textId="61402C6D" w:rsidR="00FB6496" w:rsidRDefault="00FB6496">
      <w:pPr>
        <w:pStyle w:val="Listaszerbekezds"/>
        <w:numPr>
          <w:ilvl w:val="1"/>
          <w:numId w:val="25"/>
        </w:numPr>
      </w:pPr>
      <w:proofErr w:type="spellStart"/>
      <w:r>
        <w:t>getAppointmentById</w:t>
      </w:r>
      <w:proofErr w:type="spellEnd"/>
    </w:p>
    <w:p w14:paraId="23CA48B6" w14:textId="6A394359" w:rsidR="00FB6496" w:rsidRDefault="00FB6496">
      <w:pPr>
        <w:pStyle w:val="Listaszerbekezds"/>
        <w:numPr>
          <w:ilvl w:val="1"/>
          <w:numId w:val="25"/>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5"/>
        </w:numPr>
      </w:pPr>
      <w:proofErr w:type="spellStart"/>
      <w:r>
        <w:t>getRentalItems</w:t>
      </w:r>
      <w:proofErr w:type="spellEnd"/>
    </w:p>
    <w:p w14:paraId="30CC7FFB" w14:textId="04DA828C" w:rsidR="00FB6496" w:rsidRDefault="00FB6496">
      <w:pPr>
        <w:pStyle w:val="Listaszerbekezds"/>
        <w:numPr>
          <w:ilvl w:val="1"/>
          <w:numId w:val="25"/>
        </w:numPr>
      </w:pPr>
      <w:proofErr w:type="spellStart"/>
      <w:r>
        <w:t>getRentalItemById</w:t>
      </w:r>
      <w:proofErr w:type="spellEnd"/>
    </w:p>
    <w:p w14:paraId="652EF402" w14:textId="1B125E26" w:rsidR="00FB6496" w:rsidRDefault="00FB6496">
      <w:pPr>
        <w:pStyle w:val="Listaszerbekezds"/>
        <w:numPr>
          <w:ilvl w:val="1"/>
          <w:numId w:val="25"/>
        </w:numPr>
      </w:pPr>
      <w:r>
        <w:t>update/</w:t>
      </w:r>
      <w:proofErr w:type="spellStart"/>
      <w:r>
        <w:t>deleteRentalItem</w:t>
      </w:r>
      <w:proofErr w:type="spellEnd"/>
    </w:p>
    <w:p w14:paraId="58915A6D" w14:textId="544ACC91" w:rsidR="006B6A65" w:rsidRDefault="006B6A65">
      <w:pPr>
        <w:pStyle w:val="Listaszerbekezds"/>
        <w:numPr>
          <w:ilvl w:val="0"/>
          <w:numId w:val="25"/>
        </w:numPr>
      </w:pPr>
      <w:proofErr w:type="spellStart"/>
      <w:r>
        <w:t>rtdb.ts</w:t>
      </w:r>
      <w:proofErr w:type="spellEnd"/>
    </w:p>
    <w:p w14:paraId="4C230E99" w14:textId="7D799A21" w:rsidR="006B6A65" w:rsidRDefault="006B6A65">
      <w:pPr>
        <w:pStyle w:val="Listaszerbekezds"/>
        <w:numPr>
          <w:ilvl w:val="1"/>
          <w:numId w:val="25"/>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5"/>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5"/>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5"/>
        </w:numPr>
      </w:pPr>
      <w:proofErr w:type="spellStart"/>
      <w:r>
        <w:t>storage.ts</w:t>
      </w:r>
      <w:proofErr w:type="spellEnd"/>
    </w:p>
    <w:p w14:paraId="3AE997A3" w14:textId="07EAEB6D" w:rsidR="006B6A65" w:rsidRPr="00D05644" w:rsidRDefault="006B6A65">
      <w:pPr>
        <w:pStyle w:val="Listaszerbekezds"/>
        <w:numPr>
          <w:ilvl w:val="1"/>
          <w:numId w:val="25"/>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proofErr w:type="spellStart"/>
      <w:r>
        <w:t>npm</w:t>
      </w:r>
      <w:proofErr w:type="spellEnd"/>
      <w:r>
        <w:t xml:space="preserve"> csomagkezelő</w:t>
      </w:r>
    </w:p>
    <w:p w14:paraId="2678FA96" w14:textId="3F50A6C2" w:rsidR="00042A05" w:rsidRPr="00042A05" w:rsidRDefault="00042A05">
      <w:pPr>
        <w:pStyle w:val="Listaszerbekezds"/>
        <w:numPr>
          <w:ilvl w:val="0"/>
          <w:numId w:val="9"/>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10"/>
        </w:numPr>
      </w:pPr>
      <w:r>
        <w:lastRenderedPageBreak/>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10"/>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10"/>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w:t>
      </w:r>
      <w:proofErr w:type="spellStart"/>
      <w:r>
        <w:t>id</w:t>
      </w:r>
      <w:proofErr w:type="spellEnd"/>
      <w:r>
        <w:t>)</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lastRenderedPageBreak/>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1"/>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1"/>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1"/>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1"/>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1"/>
        </w:numPr>
      </w:pPr>
      <w:r>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1"/>
        </w:numPr>
      </w:pPr>
      <w:r>
        <w:t>Egyedi azonosító (</w:t>
      </w:r>
      <w:proofErr w:type="spellStart"/>
      <w:r>
        <w:t>id</w:t>
      </w:r>
      <w:proofErr w:type="spellEnd"/>
      <w:r>
        <w:t>)</w:t>
      </w:r>
    </w:p>
    <w:p w14:paraId="0839D32A" w14:textId="04A5E779" w:rsidR="0055156F" w:rsidRDefault="0055156F">
      <w:pPr>
        <w:pStyle w:val="Listaszerbekezds"/>
        <w:numPr>
          <w:ilvl w:val="2"/>
          <w:numId w:val="11"/>
        </w:numPr>
      </w:pPr>
      <w:r>
        <w:t>Cím (</w:t>
      </w:r>
      <w:proofErr w:type="spellStart"/>
      <w:r>
        <w:t>title</w:t>
      </w:r>
      <w:proofErr w:type="spellEnd"/>
      <w:r>
        <w:t>): Foglalkozás neve.</w:t>
      </w:r>
    </w:p>
    <w:p w14:paraId="177C37CE" w14:textId="44C88986" w:rsidR="0055156F" w:rsidRDefault="0055156F">
      <w:pPr>
        <w:pStyle w:val="Listaszerbekezds"/>
        <w:numPr>
          <w:ilvl w:val="2"/>
          <w:numId w:val="11"/>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1"/>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w:t>
      </w:r>
      <w:proofErr w:type="spellStart"/>
      <w:r>
        <w:t>id</w:t>
      </w:r>
      <w:proofErr w:type="spellEnd"/>
      <w:r>
        <w:t>)</w:t>
      </w:r>
    </w:p>
    <w:p w14:paraId="76E918BA" w14:textId="242FBB1D" w:rsidR="0055156F" w:rsidRDefault="0055156F">
      <w:pPr>
        <w:pStyle w:val="Listaszerbekezds"/>
        <w:numPr>
          <w:ilvl w:val="1"/>
          <w:numId w:val="11"/>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1"/>
        </w:numPr>
      </w:pPr>
      <w:r>
        <w:t>Leírás (</w:t>
      </w:r>
      <w:proofErr w:type="spellStart"/>
      <w:r>
        <w:t>description</w:t>
      </w:r>
      <w:proofErr w:type="spellEnd"/>
      <w:r>
        <w:t>): Eszköz leírása.</w:t>
      </w:r>
    </w:p>
    <w:p w14:paraId="185D784A" w14:textId="255BA56B" w:rsidR="0055156F" w:rsidRDefault="0055156F">
      <w:pPr>
        <w:pStyle w:val="Listaszerbekezds"/>
        <w:numPr>
          <w:ilvl w:val="1"/>
          <w:numId w:val="11"/>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1"/>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1"/>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1"/>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1"/>
        </w:numPr>
      </w:pPr>
      <w:r>
        <w:lastRenderedPageBreak/>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1"/>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proofErr w:type="spellStart"/>
      <w:r>
        <w:t>Work</w:t>
      </w:r>
      <w:proofErr w:type="spellEnd"/>
    </w:p>
    <w:p w14:paraId="622909D9" w14:textId="38BD685B" w:rsidR="009F4EB1" w:rsidRDefault="009F4EB1" w:rsidP="009F4EB1">
      <w:pPr>
        <w:pStyle w:val="Listaszerbekezds"/>
        <w:numPr>
          <w:ilvl w:val="1"/>
          <w:numId w:val="28"/>
        </w:numPr>
      </w:pPr>
      <w:r>
        <w:t xml:space="preserve">Mezők: </w:t>
      </w:r>
      <w:proofErr w:type="spellStart"/>
      <w:r>
        <w:t>title</w:t>
      </w:r>
      <w:proofErr w:type="spellEnd"/>
      <w:r>
        <w:t xml:space="preserve">, </w:t>
      </w:r>
      <w:proofErr w:type="spellStart"/>
      <w:r>
        <w:t>description</w:t>
      </w:r>
      <w:proofErr w:type="spellEnd"/>
      <w:r>
        <w:t xml:space="preserve">, </w:t>
      </w:r>
      <w:proofErr w:type="spellStart"/>
      <w:r>
        <w:t>durationMinutes</w:t>
      </w:r>
      <w:proofErr w:type="spellEnd"/>
      <w:r>
        <w:t xml:space="preserve">, </w:t>
      </w:r>
      <w:proofErr w:type="spellStart"/>
      <w:r>
        <w:t>tags</w:t>
      </w:r>
      <w:proofErr w:type="spellEnd"/>
    </w:p>
    <w:p w14:paraId="2E60FA04" w14:textId="77E7497B" w:rsidR="009F4EB1" w:rsidRDefault="009F4EB1" w:rsidP="009F4EB1">
      <w:pPr>
        <w:pStyle w:val="Listaszerbekezds"/>
        <w:numPr>
          <w:ilvl w:val="1"/>
          <w:numId w:val="28"/>
        </w:numPr>
      </w:pPr>
      <w:r>
        <w:t xml:space="preserve">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w:t>
      </w:r>
      <w:proofErr w:type="spellStart"/>
      <w:r>
        <w:t>admin</w:t>
      </w:r>
      <w:proofErr w:type="spellEnd"/>
      <w:r>
        <w:t xml:space="preserve"> naptárában látszik.</w:t>
      </w:r>
    </w:p>
    <w:p w14:paraId="312CB308" w14:textId="554C83DD" w:rsidR="009F4EB1" w:rsidRDefault="009F4EB1" w:rsidP="009F4EB1">
      <w:pPr>
        <w:pStyle w:val="Listaszerbekezds"/>
        <w:numPr>
          <w:ilvl w:val="0"/>
          <w:numId w:val="28"/>
        </w:numPr>
      </w:pPr>
      <w:proofErr w:type="spellStart"/>
      <w:r>
        <w:t>Appointment</w:t>
      </w:r>
      <w:proofErr w:type="spellEnd"/>
    </w:p>
    <w:p w14:paraId="4D8994D2" w14:textId="07D7E92F" w:rsidR="009F4EB1" w:rsidRDefault="009F4EB1" w:rsidP="009F4EB1">
      <w:pPr>
        <w:pStyle w:val="Listaszerbekezds"/>
        <w:numPr>
          <w:ilvl w:val="1"/>
          <w:numId w:val="28"/>
        </w:numPr>
      </w:pPr>
      <w:r>
        <w:t xml:space="preserve">Mezők: </w:t>
      </w:r>
      <w:proofErr w:type="spellStart"/>
      <w:r>
        <w:t>id</w:t>
      </w:r>
      <w:proofErr w:type="spellEnd"/>
      <w:r>
        <w:t xml:space="preserve">, </w:t>
      </w:r>
      <w:proofErr w:type="spellStart"/>
      <w:r>
        <w:t>userId</w:t>
      </w:r>
      <w:proofErr w:type="spellEnd"/>
      <w:r>
        <w:t xml:space="preserve">, </w:t>
      </w:r>
      <w:proofErr w:type="spellStart"/>
      <w:r>
        <w:t>workTitle</w:t>
      </w:r>
      <w:proofErr w:type="spellEnd"/>
      <w:r>
        <w:t xml:space="preserve">, </w:t>
      </w:r>
      <w:proofErr w:type="spellStart"/>
      <w:r>
        <w:t>date</w:t>
      </w:r>
      <w:proofErr w:type="spellEnd"/>
      <w:r>
        <w:t xml:space="preserve">, </w:t>
      </w:r>
      <w:proofErr w:type="spellStart"/>
      <w:r>
        <w:t>startTime</w:t>
      </w:r>
      <w:proofErr w:type="spellEnd"/>
    </w:p>
    <w:p w14:paraId="4B16C5B9" w14:textId="59F2BECA" w:rsidR="009F4EB1" w:rsidRDefault="009F4EB1" w:rsidP="009F4EB1">
      <w:pPr>
        <w:pStyle w:val="Listaszerbekezds"/>
        <w:numPr>
          <w:ilvl w:val="1"/>
          <w:numId w:val="28"/>
        </w:numPr>
      </w:pPr>
      <w:r>
        <w:t xml:space="preserve">Maga az időpont és annak adatai. A </w:t>
      </w:r>
      <w:proofErr w:type="spellStart"/>
      <w:r>
        <w:t>userId</w:t>
      </w:r>
      <w:proofErr w:type="spellEnd"/>
      <w:r>
        <w:t xml:space="preserve"> mező az időpontot foglaló felhasználó azonosítója. A foglalkozások név szerint egyértelműen azonosíthatóak, így itt elég csak a nevüket eltárolni.</w:t>
      </w:r>
    </w:p>
    <w:p w14:paraId="45C8D0E2" w14:textId="77777777" w:rsidR="003E2F0E" w:rsidRDefault="003E2F0E" w:rsidP="003E2F0E">
      <w:r>
        <w:t xml:space="preserve">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w:t>
      </w:r>
      <w:proofErr w:type="spellStart"/>
      <w:r>
        <w:t>Firebase</w:t>
      </w:r>
      <w:proofErr w:type="spellEnd"/>
      <w:r>
        <w:t xml:space="preserve"> </w:t>
      </w:r>
      <w:proofErr w:type="spellStart"/>
      <w:r>
        <w:t>Clud</w:t>
      </w:r>
      <w:proofErr w:type="spellEnd"/>
      <w:r>
        <w:t xml:space="preserve"> </w:t>
      </w:r>
      <w:proofErr w:type="spellStart"/>
      <w:r>
        <w:t>Functions</w:t>
      </w:r>
      <w:proofErr w:type="spellEnd"/>
      <w:r>
        <w:t xml:space="preserve"> vagy </w:t>
      </w:r>
      <w:proofErr w:type="spellStart"/>
      <w:r>
        <w:t>React</w:t>
      </w:r>
      <w:proofErr w:type="spellEnd"/>
      <w:r>
        <w:t xml:space="preserve"> server </w:t>
      </w:r>
      <w:proofErr w:type="spellStart"/>
      <w:r>
        <w:t>component</w:t>
      </w:r>
      <w:proofErr w:type="spellEnd"/>
      <w:r>
        <w:t xml:space="preserve"> lehetőségekkel ezen lehet változtatni, ezzel az alkalmazást biztonságosabbá téve, viszont egyelőre ezt a megoldást elegendőnek tartottam.</w:t>
      </w:r>
    </w:p>
    <w:p w14:paraId="25D45CEA" w14:textId="2B8C2084" w:rsidR="003E2F0E" w:rsidRPr="009F4EB1" w:rsidRDefault="003E2F0E" w:rsidP="003E2F0E">
      <w:r>
        <w:t xml:space="preserve">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w:t>
      </w:r>
      <w:r>
        <w:lastRenderedPageBreak/>
        <w:t>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lastRenderedPageBreak/>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 xml:space="preserve">Az időpontfoglalás algoritmusa is bővülhet új paraméterekkel, ezáltal okosabbá válhat a funkció mikor a </w:t>
      </w:r>
      <w:r w:rsidR="00C64CAA">
        <w:lastRenderedPageBreak/>
        <w:t>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lastRenderedPageBreak/>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20"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1"/>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w:t>
      </w:r>
      <w:r w:rsidR="00B75737">
        <w:lastRenderedPageBreak/>
        <w:t>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lastRenderedPageBreak/>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3"/>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lastRenderedPageBreak/>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4"/>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337D7EA1" w:rsidP="0068065F">
      <w:pPr>
        <w:pStyle w:val="Cmsor2"/>
      </w:pPr>
      <w:bookmarkStart w:id="59" w:name="_Toc163991250"/>
      <w:r>
        <w:lastRenderedPageBreak/>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 xml:space="preserve">Foglalás: Az utolsó lépésben a felhasználó átnézheti a foglalást beküldés előtt és ellenőrizheti, hogy mindent jól választott-e. A foglalkozás neve és időpont ideje </w:t>
      </w:r>
      <w:r w:rsidRPr="6E1500D1">
        <w:rPr>
          <w:szCs w:val="24"/>
        </w:rPr>
        <w:lastRenderedPageBreak/>
        <w:t>látszik a lépések mellett</w:t>
      </w:r>
      <w:r w:rsidR="78D57C39" w:rsidRPr="6E1500D1">
        <w:rPr>
          <w:szCs w:val="24"/>
        </w:rPr>
        <w:t>,</w:t>
      </w:r>
      <w:r w:rsidRPr="6E1500D1">
        <w:rPr>
          <w:szCs w:val="24"/>
        </w:rPr>
        <w:t xml:space="preserve"> illetve a 3. lépésben </w:t>
      </w:r>
      <w:r w:rsidR="4EBE76C3" w:rsidRPr="6E1500D1">
        <w:rPr>
          <w:szCs w:val="24"/>
        </w:rPr>
        <w:t xml:space="preserve">egy helyen, közvetlen a foglalás gomb fölött. Ezt a gombot lenyomva a webalkalmazás eltárolja a foglalást az adatbázisban, így megjelenik az </w:t>
      </w:r>
      <w:proofErr w:type="spellStart"/>
      <w:r w:rsidR="4EBE76C3" w:rsidRPr="6E1500D1">
        <w:rPr>
          <w:szCs w:val="24"/>
        </w:rPr>
        <w:t>admin</w:t>
      </w:r>
      <w:proofErr w:type="spellEnd"/>
      <w:r w:rsidR="4EBE76C3" w:rsidRPr="6E1500D1">
        <w:rPr>
          <w:szCs w:val="24"/>
        </w:rPr>
        <w:t xml:space="preserve">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w:t>
      </w:r>
      <w:proofErr w:type="spellStart"/>
      <w:r w:rsidR="4648B895" w:rsidRPr="6E1500D1">
        <w:rPr>
          <w:szCs w:val="24"/>
        </w:rPr>
        <w:t>admin</w:t>
      </w:r>
      <w:proofErr w:type="spellEnd"/>
      <w:r w:rsidR="4648B895" w:rsidRPr="6E1500D1">
        <w:rPr>
          <w:szCs w:val="24"/>
        </w:rPr>
        <w:t xml:space="preserve">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16E9BC03" w14:textId="2556BE63" w:rsidR="00465FDE" w:rsidRDefault="00465FDE" w:rsidP="00465FDE">
      <w:pPr>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7"/>
                    <a:stretch>
                      <a:fillRect/>
                    </a:stretch>
                  </pic:blipFill>
                  <pic:spPr>
                    <a:xfrm>
                      <a:off x="0" y="0"/>
                      <a:ext cx="3556526" cy="4037139"/>
                    </a:xfrm>
                    <a:prstGeom prst="rect">
                      <a:avLst/>
                    </a:prstGeom>
                  </pic:spPr>
                </pic:pic>
              </a:graphicData>
            </a:graphic>
          </wp:inline>
        </w:drawing>
      </w:r>
    </w:p>
    <w:p w14:paraId="64370F27" w14:textId="7024CA30" w:rsidR="00465FDE" w:rsidRDefault="00465FDE" w:rsidP="00465FDE">
      <w:r w:rsidRPr="0084573B">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w:t>
      </w:r>
      <w:r>
        <w:lastRenderedPageBreak/>
        <w:t xml:space="preserve">megnyomva, a tárgy foglalásra kerül. Ezt az </w:t>
      </w:r>
      <w:proofErr w:type="spellStart"/>
      <w:r>
        <w:t>admin</w:t>
      </w:r>
      <w:proofErr w:type="spellEnd"/>
      <w:r>
        <w:t xml:space="preserve"> látni fogja a foglaló felhasználó e-mail címével együtt.</w:t>
      </w:r>
    </w:p>
    <w:p w14:paraId="565C9809" w14:textId="47FE6B0B" w:rsidR="00CA0CD8" w:rsidRPr="00465FDE" w:rsidRDefault="00CA0CD8" w:rsidP="00CA0CD8">
      <w:pPr>
        <w:jc w:val="center"/>
      </w:pPr>
      <w:r w:rsidRPr="00CA0CD8">
        <w:rPr>
          <w:noProof/>
        </w:rPr>
        <w:drawing>
          <wp:inline distT="0" distB="0" distL="0" distR="0" wp14:anchorId="065D6C8D" wp14:editId="6FCF4369">
            <wp:extent cx="3363415" cy="7410450"/>
            <wp:effectExtent l="0" t="0" r="889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8"/>
                    <a:stretch>
                      <a:fillRect/>
                    </a:stretch>
                  </pic:blipFill>
                  <pic:spPr>
                    <a:xfrm>
                      <a:off x="0" y="0"/>
                      <a:ext cx="3373978" cy="7433724"/>
                    </a:xfrm>
                    <a:prstGeom prst="rect">
                      <a:avLst/>
                    </a:prstGeom>
                  </pic:spPr>
                </pic:pic>
              </a:graphicData>
            </a:graphic>
          </wp:inline>
        </w:drawing>
      </w:r>
    </w:p>
    <w:p w14:paraId="43196D74" w14:textId="4AF2E4C5" w:rsidR="00346336" w:rsidRDefault="64D80250" w:rsidP="00346336">
      <w:pPr>
        <w:pStyle w:val="Cmsor2"/>
      </w:pPr>
      <w:bookmarkStart w:id="61" w:name="_Toc163991252"/>
      <w:proofErr w:type="spellStart"/>
      <w:r>
        <w:lastRenderedPageBreak/>
        <w:t>Admin</w:t>
      </w:r>
      <w:proofErr w:type="spellEnd"/>
      <w:r>
        <w:t xml:space="preserve"> felület</w:t>
      </w:r>
      <w:bookmarkEnd w:id="61"/>
    </w:p>
    <w:p w14:paraId="5ECB3ACE" w14:textId="4B39E1CC" w:rsidR="00BB7393" w:rsidRDefault="00BB7393" w:rsidP="00BB7393">
      <w:pPr>
        <w:pStyle w:val="Firstparagraph"/>
      </w:pPr>
      <w:r w:rsidRPr="00BB7393">
        <w:t xml:space="preserve">Mikor egy </w:t>
      </w:r>
      <w:proofErr w:type="spellStart"/>
      <w:r w:rsidRPr="00BB7393">
        <w:t>admin</w:t>
      </w:r>
      <w:proofErr w:type="spellEnd"/>
      <w:r w:rsidRPr="00BB7393">
        <w:t xml:space="preserve"> jelentkezik be a webalkalmazásba, azonnal az </w:t>
      </w:r>
      <w:proofErr w:type="spellStart"/>
      <w:r w:rsidRPr="00BB7393">
        <w:t>admin</w:t>
      </w:r>
      <w:proofErr w:type="spellEnd"/>
      <w:r w:rsidRPr="00BB7393">
        <w:t xml:space="preserve">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 xml:space="preserve">Az első elem egy naptár nézet. Ebben látható minden időpont és a szabadnapok. Egy időpontra kattintva megjelennek a részletei és lehetőség a </w:t>
      </w:r>
      <w:proofErr w:type="spellStart"/>
      <w:r>
        <w:t>lemondatásra</w:t>
      </w:r>
      <w:proofErr w:type="spellEnd"/>
      <w:r>
        <w:t>. A naptárban üres helyre kattintva pedig az adott napra lehet szabadnapot tenni, amit</w:t>
      </w:r>
      <w:r w:rsidR="00AB6655">
        <w:t xml:space="preserve"> szintén egy kattintással törölni is lehet.</w:t>
      </w:r>
    </w:p>
    <w:p w14:paraId="033FFEE3" w14:textId="5B0E0C2F" w:rsidR="00BB7393" w:rsidRDefault="00BB7393" w:rsidP="00AB6655">
      <w:pPr>
        <w:pStyle w:val="Firstparagraph"/>
        <w:rPr>
          <w:noProof/>
        </w:rP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9"/>
                    <a:stretch>
                      <a:fillRect/>
                    </a:stretch>
                  </pic:blipFill>
                  <pic:spPr>
                    <a:xfrm>
                      <a:off x="0" y="0"/>
                      <a:ext cx="3077228" cy="2710986"/>
                    </a:xfrm>
                    <a:prstGeom prst="rect">
                      <a:avLst/>
                    </a:prstGeom>
                  </pic:spPr>
                </pic:pic>
              </a:graphicData>
            </a:graphic>
          </wp:inline>
        </w:drawing>
      </w:r>
      <w:r w:rsidR="00AB6655" w:rsidRPr="00AB6655">
        <w:rPr>
          <w:noProof/>
        </w:rPr>
        <w:t xml:space="preserve"> </w:t>
      </w:r>
      <w:r w:rsidR="00AB6655" w:rsidRPr="00AB6655">
        <w:rPr>
          <w:noProof/>
        </w:rPr>
        <w:drawing>
          <wp:inline distT="0" distB="0" distL="0" distR="0" wp14:anchorId="40648AA8" wp14:editId="3E250415">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30"/>
                    <a:stretch>
                      <a:fillRect/>
                    </a:stretch>
                  </pic:blipFill>
                  <pic:spPr>
                    <a:xfrm>
                      <a:off x="0" y="0"/>
                      <a:ext cx="2301153" cy="2463735"/>
                    </a:xfrm>
                    <a:prstGeom prst="rect">
                      <a:avLst/>
                    </a:prstGeom>
                  </pic:spPr>
                </pic:pic>
              </a:graphicData>
            </a:graphic>
          </wp:inline>
        </w:drawing>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 xml:space="preserve">Az </w:t>
      </w:r>
      <w:proofErr w:type="spellStart"/>
      <w:r>
        <w:t>admin</w:t>
      </w:r>
      <w:proofErr w:type="spellEnd"/>
      <w:r>
        <w:t xml:space="preserve"> oldal alján a beállítások találhatóak, mint például a </w:t>
      </w:r>
      <w:proofErr w:type="gramStart"/>
      <w:r>
        <w:t>„Rólam”</w:t>
      </w:r>
      <w:proofErr w:type="gramEnd"/>
      <w:r>
        <w:t xml:space="preserve"> szekció szövege és a munkaidő. Ezen beállítások módosításakor automatikusan fölkerülnek az adatbázisba, nincs szükség külön mentésre vagy oldal </w:t>
      </w:r>
      <w:proofErr w:type="spellStart"/>
      <w:r>
        <w:t>újratöltésre</w:t>
      </w:r>
      <w:proofErr w:type="spellEnd"/>
      <w:r>
        <w:t xml:space="preserve">. A felhasználóknál kell egy </w:t>
      </w:r>
      <w:proofErr w:type="spellStart"/>
      <w:r>
        <w:t>újratöltés</w:t>
      </w:r>
      <w:proofErr w:type="spellEnd"/>
      <w:r>
        <w:t xml:space="preserve"> vagy </w:t>
      </w:r>
      <w:proofErr w:type="gramStart"/>
      <w:r>
        <w:t>navigálás</w:t>
      </w:r>
      <w:proofErr w:type="gramEnd"/>
      <w:r>
        <w:t xml:space="preserve">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85472C">
          <w:headerReference w:type="default" r:id="rId31"/>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7E07B661" w14:textId="77777777" w:rsidR="00361604"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361604" w14:paraId="2D51DA37" w14:textId="77777777">
                <w:trPr>
                  <w:divId w:val="573899266"/>
                  <w:tblCellSpacing w:w="15" w:type="dxa"/>
                </w:trPr>
                <w:tc>
                  <w:tcPr>
                    <w:tcW w:w="50" w:type="pct"/>
                    <w:hideMark/>
                  </w:tcPr>
                  <w:p w14:paraId="15AC4613" w14:textId="46E298AB" w:rsidR="00361604" w:rsidRDefault="00361604">
                    <w:pPr>
                      <w:pStyle w:val="Irodalomjegyzk"/>
                      <w:rPr>
                        <w:noProof/>
                        <w:szCs w:val="24"/>
                      </w:rPr>
                    </w:pPr>
                    <w:r>
                      <w:rPr>
                        <w:noProof/>
                      </w:rPr>
                      <w:t xml:space="preserve">[1] </w:t>
                    </w:r>
                  </w:p>
                </w:tc>
                <w:tc>
                  <w:tcPr>
                    <w:tcW w:w="0" w:type="auto"/>
                    <w:hideMark/>
                  </w:tcPr>
                  <w:p w14:paraId="0D090001" w14:textId="563593D7" w:rsidR="00361604" w:rsidRDefault="00361604">
                    <w:pPr>
                      <w:pStyle w:val="Irodalomjegyzk"/>
                      <w:rPr>
                        <w:noProof/>
                      </w:rPr>
                    </w:pPr>
                    <w:r>
                      <w:rPr>
                        <w:noProof/>
                      </w:rPr>
                      <w:t>A. M. Magdolna, „Mit csinál egy logopédus?,” https://www.beszedrehabilitacio.hu/mit-csinal-egy-logopedus/.</w:t>
                    </w:r>
                  </w:p>
                </w:tc>
              </w:tr>
              <w:tr w:rsidR="00361604" w14:paraId="5BA905D0" w14:textId="77777777">
                <w:trPr>
                  <w:divId w:val="573899266"/>
                  <w:tblCellSpacing w:w="15" w:type="dxa"/>
                </w:trPr>
                <w:tc>
                  <w:tcPr>
                    <w:tcW w:w="50" w:type="pct"/>
                    <w:hideMark/>
                  </w:tcPr>
                  <w:p w14:paraId="382D3E22" w14:textId="77777777" w:rsidR="00361604" w:rsidRDefault="00361604">
                    <w:pPr>
                      <w:pStyle w:val="Irodalomjegyzk"/>
                      <w:rPr>
                        <w:noProof/>
                      </w:rPr>
                    </w:pPr>
                    <w:r>
                      <w:rPr>
                        <w:noProof/>
                      </w:rPr>
                      <w:t xml:space="preserve">[2] </w:t>
                    </w:r>
                  </w:p>
                </w:tc>
                <w:tc>
                  <w:tcPr>
                    <w:tcW w:w="0" w:type="auto"/>
                    <w:hideMark/>
                  </w:tcPr>
                  <w:p w14:paraId="3AB56323" w14:textId="5264280F" w:rsidR="00361604" w:rsidRDefault="00361604">
                    <w:pPr>
                      <w:pStyle w:val="Irodalomjegyzk"/>
                      <w:rPr>
                        <w:noProof/>
                      </w:rPr>
                    </w:pPr>
                    <w:r>
                      <w:rPr>
                        <w:noProof/>
                      </w:rPr>
                      <w:t>L. Szakszolgálat, „A logopédiai munka tevékenységi köre,” https://koraszulott.com/a-logopediai-munka-tevekenysegi-kore/.</w:t>
                    </w:r>
                  </w:p>
                </w:tc>
              </w:tr>
              <w:tr w:rsidR="00361604" w14:paraId="01EABF18" w14:textId="77777777">
                <w:trPr>
                  <w:divId w:val="573899266"/>
                  <w:tblCellSpacing w:w="15" w:type="dxa"/>
                </w:trPr>
                <w:tc>
                  <w:tcPr>
                    <w:tcW w:w="50" w:type="pct"/>
                    <w:hideMark/>
                  </w:tcPr>
                  <w:p w14:paraId="7E50DD11" w14:textId="77777777" w:rsidR="00361604" w:rsidRDefault="00361604">
                    <w:pPr>
                      <w:pStyle w:val="Irodalomjegyzk"/>
                      <w:rPr>
                        <w:noProof/>
                      </w:rPr>
                    </w:pPr>
                    <w:r>
                      <w:rPr>
                        <w:noProof/>
                      </w:rPr>
                      <w:t xml:space="preserve">[3] </w:t>
                    </w:r>
                  </w:p>
                </w:tc>
                <w:tc>
                  <w:tcPr>
                    <w:tcW w:w="0" w:type="auto"/>
                    <w:hideMark/>
                  </w:tcPr>
                  <w:p w14:paraId="7F3DD394" w14:textId="78265F83" w:rsidR="00361604" w:rsidRDefault="00361604">
                    <w:pPr>
                      <w:pStyle w:val="Irodalomjegyzk"/>
                      <w:rPr>
                        <w:noProof/>
                      </w:rPr>
                    </w:pPr>
                    <w:r>
                      <w:rPr>
                        <w:noProof/>
                      </w:rPr>
                      <w:t>L. Fanny, „Letölthető feladatok,”</w:t>
                    </w:r>
                    <w:r w:rsidR="009B110F">
                      <w:rPr>
                        <w:noProof/>
                      </w:rPr>
                      <w:t xml:space="preserve"> </w:t>
                    </w:r>
                    <w:r>
                      <w:rPr>
                        <w:noProof/>
                      </w:rPr>
                      <w:t>https://logopediai-terapiak-veszpremben.webnode.hu/letoltheto-feladatok/.</w:t>
                    </w:r>
                  </w:p>
                </w:tc>
              </w:tr>
              <w:tr w:rsidR="00361604" w14:paraId="29C82A22" w14:textId="77777777">
                <w:trPr>
                  <w:divId w:val="573899266"/>
                  <w:tblCellSpacing w:w="15" w:type="dxa"/>
                </w:trPr>
                <w:tc>
                  <w:tcPr>
                    <w:tcW w:w="50" w:type="pct"/>
                    <w:hideMark/>
                  </w:tcPr>
                  <w:p w14:paraId="25B1A59B" w14:textId="77777777" w:rsidR="00361604" w:rsidRDefault="00361604">
                    <w:pPr>
                      <w:pStyle w:val="Irodalomjegyzk"/>
                      <w:rPr>
                        <w:noProof/>
                      </w:rPr>
                    </w:pPr>
                    <w:r>
                      <w:rPr>
                        <w:noProof/>
                      </w:rPr>
                      <w:t xml:space="preserve">[4] </w:t>
                    </w:r>
                  </w:p>
                </w:tc>
                <w:tc>
                  <w:tcPr>
                    <w:tcW w:w="0" w:type="auto"/>
                    <w:hideMark/>
                  </w:tcPr>
                  <w:p w14:paraId="2B2AF365" w14:textId="66305B7B" w:rsidR="00361604" w:rsidRDefault="00361604">
                    <w:pPr>
                      <w:pStyle w:val="Irodalomjegyzk"/>
                      <w:rPr>
                        <w:noProof/>
                      </w:rPr>
                    </w:pPr>
                    <w:r>
                      <w:rPr>
                        <w:noProof/>
                      </w:rPr>
                      <w:t>S. J. Raiza Martin, „Introducing NotebookLM,” https://blog.google/technology/ai/notebooklm-google-ai/.</w:t>
                    </w:r>
                  </w:p>
                </w:tc>
              </w:tr>
            </w:tbl>
            <w:p w14:paraId="7F0515EB" w14:textId="77777777" w:rsidR="00361604" w:rsidRDefault="00361604">
              <w:pPr>
                <w:divId w:val="573899266"/>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w:t>
      </w:r>
      <w:proofErr w:type="spellStart"/>
      <w:r w:rsidR="000E15D4">
        <w:rPr>
          <w:rFonts w:ascii="Courier New" w:hAnsi="Courier New" w:cs="Courier New"/>
        </w:rPr>
        <w:t>src</w:t>
      </w:r>
      <w:proofErr w:type="spellEnd"/>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App.test.tsx</w:t>
      </w:r>
      <w:proofErr w:type="spellEnd"/>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App.tsx</w:t>
      </w:r>
      <w:proofErr w:type="spellEnd"/>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index.tsx</w:t>
      </w:r>
      <w:proofErr w:type="spellEnd"/>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logo.svg</w:t>
      </w:r>
      <w:proofErr w:type="spellEnd"/>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react</w:t>
      </w:r>
      <w:proofErr w:type="spellEnd"/>
      <w:r>
        <w:rPr>
          <w:rFonts w:ascii="Courier New" w:hAnsi="Courier New" w:cs="Courier New"/>
        </w:rPr>
        <w:t>-app-</w:t>
      </w:r>
      <w:proofErr w:type="spellStart"/>
      <w:r>
        <w:rPr>
          <w:rFonts w:ascii="Courier New" w:hAnsi="Courier New" w:cs="Courier New"/>
        </w:rPr>
        <w:t>env.d.ts</w:t>
      </w:r>
      <w:proofErr w:type="spellEnd"/>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reportWebVitals.ts</w:t>
      </w:r>
      <w:proofErr w:type="spellEnd"/>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setupTests.ts</w:t>
      </w:r>
      <w:proofErr w:type="spellEnd"/>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store.ts</w:t>
      </w:r>
      <w:proofErr w:type="spellEnd"/>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components</w:t>
      </w:r>
      <w:proofErr w:type="spellEnd"/>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AppointmentDisplay.tsx</w:t>
      </w:r>
      <w:proofErr w:type="spellEnd"/>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Footer.tsx</w:t>
      </w:r>
      <w:proofErr w:type="spellEnd"/>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ItemDisplay.tsx</w:t>
      </w:r>
      <w:proofErr w:type="spellEnd"/>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LoginCard.tsx</w:t>
      </w:r>
      <w:proofErr w:type="spellEnd"/>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Page.tsx</w:t>
      </w:r>
      <w:proofErr w:type="spellEnd"/>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WorkDisplay.tsx</w:t>
      </w:r>
      <w:proofErr w:type="spellEnd"/>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firebase</w:t>
      </w:r>
      <w:proofErr w:type="spellEnd"/>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auth.ts</w:t>
      </w:r>
      <w:proofErr w:type="spellEnd"/>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firebase.ts</w:t>
      </w:r>
      <w:proofErr w:type="spellEnd"/>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firestore.ts</w:t>
      </w:r>
      <w:proofErr w:type="spellEnd"/>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proofErr w:type="gramStart"/>
      <w:r>
        <w:rPr>
          <w:rFonts w:ascii="Courier New" w:hAnsi="Courier New" w:cs="Courier New"/>
        </w:rPr>
        <w:t>rtdb</w:t>
      </w:r>
      <w:proofErr w:type="gramEnd"/>
      <w:r>
        <w:rPr>
          <w:rFonts w:ascii="Courier New" w:hAnsi="Courier New" w:cs="Courier New"/>
        </w:rPr>
        <w:t>.ts</w:t>
      </w:r>
      <w:proofErr w:type="spellEnd"/>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storage.ts</w:t>
      </w:r>
      <w:proofErr w:type="spellEnd"/>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media</w:t>
      </w:r>
      <w:proofErr w:type="spellEnd"/>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model</w:t>
      </w:r>
      <w:proofErr w:type="spellEnd"/>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Appointment.ts</w:t>
      </w:r>
      <w:proofErr w:type="spellEnd"/>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RentalItem.ts</w:t>
      </w:r>
      <w:proofErr w:type="spellEnd"/>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t>
      </w:r>
      <w:proofErr w:type="spellStart"/>
      <w:r>
        <w:rPr>
          <w:rFonts w:ascii="Courier New" w:hAnsi="Courier New" w:cs="Courier New"/>
        </w:rPr>
        <w:t>Work.ts</w:t>
      </w:r>
      <w:proofErr w:type="spellEnd"/>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pages</w:t>
      </w:r>
      <w:proofErr w:type="spellEnd"/>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admin</w:t>
      </w:r>
      <w:proofErr w:type="spellEnd"/>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AdminPage.tsx</w:t>
      </w:r>
      <w:proofErr w:type="spellEnd"/>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EditAppointmentPage.tsx</w:t>
      </w:r>
      <w:proofErr w:type="spellEnd"/>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EditRentalItemPage.tsx</w:t>
      </w:r>
      <w:proofErr w:type="spellEnd"/>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EditWrokPage.tsx</w:t>
      </w:r>
      <w:proofErr w:type="spellEnd"/>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user</w:t>
      </w:r>
      <w:proofErr w:type="spellEnd"/>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BookingPage.tsx</w:t>
      </w:r>
      <w:proofErr w:type="spellEnd"/>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MainPage.tsx</w:t>
      </w:r>
      <w:proofErr w:type="spellEnd"/>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w:t>
      </w:r>
      <w:proofErr w:type="spellStart"/>
      <w:r>
        <w:rPr>
          <w:rFonts w:ascii="Courier New" w:hAnsi="Courier New" w:cs="Courier New"/>
        </w:rPr>
        <w:t>RentalPage.tsx</w:t>
      </w:r>
      <w:proofErr w:type="spellEnd"/>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w:t>
      </w:r>
      <w:proofErr w:type="spellStart"/>
      <w:r w:rsidR="001C1FFC">
        <w:rPr>
          <w:rFonts w:ascii="Courier New" w:hAnsi="Courier New" w:cs="Courier New"/>
        </w:rPr>
        <w:t>types</w:t>
      </w:r>
      <w:proofErr w:type="spellEnd"/>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images.d.ts</w:t>
      </w:r>
      <w:proofErr w:type="spellEnd"/>
    </w:p>
    <w:p w14:paraId="49D28A6E" w14:textId="160BB7EA" w:rsidR="004A76E0" w:rsidRPr="0038667C" w:rsidRDefault="004A76E0" w:rsidP="0038667C">
      <w:pPr>
        <w:pStyle w:val="Csakszveg"/>
        <w:rPr>
          <w:rFonts w:ascii="Courier New" w:hAnsi="Courier New" w:cs="Courier New"/>
        </w:rPr>
      </w:pPr>
    </w:p>
    <w:sectPr w:rsidR="004A76E0" w:rsidRPr="0038667C" w:rsidSect="0085472C">
      <w:headerReference w:type="default" r:id="rId3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3DAE5" w14:textId="77777777" w:rsidR="0085472C" w:rsidRDefault="0085472C" w:rsidP="003101D0">
      <w:pPr>
        <w:spacing w:line="240" w:lineRule="auto"/>
      </w:pPr>
      <w:r>
        <w:separator/>
      </w:r>
    </w:p>
  </w:endnote>
  <w:endnote w:type="continuationSeparator" w:id="0">
    <w:p w14:paraId="2BFB140C" w14:textId="77777777" w:rsidR="0085472C" w:rsidRDefault="0085472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0077B" w14:textId="77777777" w:rsidR="0085472C" w:rsidRDefault="0085472C" w:rsidP="003101D0">
      <w:pPr>
        <w:spacing w:line="240" w:lineRule="auto"/>
      </w:pPr>
      <w:r>
        <w:separator/>
      </w:r>
    </w:p>
  </w:footnote>
  <w:footnote w:type="continuationSeparator" w:id="0">
    <w:p w14:paraId="0C9F81DC" w14:textId="77777777" w:rsidR="0085472C" w:rsidRDefault="0085472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60569F9A"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9B110F">
      <w:rPr>
        <w:rFonts w:cs="Times New Roman"/>
        <w:noProof/>
        <w:szCs w:val="24"/>
      </w:rPr>
      <w:t>Irodalmi áttekintés</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1604"/>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09C6"/>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72C"/>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110F"/>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3DEB"/>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6802"/>
    <w:rsid w:val="00CF77D7"/>
    <w:rsid w:val="00D0099B"/>
    <w:rsid w:val="00D02435"/>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791195">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55617378">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2495622">
      <w:bodyDiv w:val="1"/>
      <w:marLeft w:val="0"/>
      <w:marRight w:val="0"/>
      <w:marTop w:val="0"/>
      <w:marBottom w:val="0"/>
      <w:divBdr>
        <w:top w:val="none" w:sz="0" w:space="0" w:color="auto"/>
        <w:left w:val="none" w:sz="0" w:space="0" w:color="auto"/>
        <w:bottom w:val="none" w:sz="0" w:space="0" w:color="auto"/>
        <w:right w:val="none" w:sz="0" w:space="0" w:color="auto"/>
      </w:divBdr>
    </w:div>
    <w:div w:id="57389926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69350625">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77933840">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6759551">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47496395">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177496">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5768226">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60799866">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223083">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11586641">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ogopedia-idopont.web.ap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3</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
    <b:Tag>Rai</b:Tag>
    <b:SourceType>InternetSite</b:SourceType>
    <b:Guid>{8A569695-4F21-4A02-9C1D-73761AE751E9}</b:Guid>
    <b:Author>
      <b:Author>
        <b:NameList>
          <b:Person>
            <b:Last>Raiza Martin</b:Last>
            <b:First>Steven</b:First>
            <b:Middle>Johnson</b:Middle>
          </b:Person>
        </b:NameList>
      </b:Author>
    </b:Author>
    <b:Title>Introducing NotebookLM</b:Title>
    <b:URL>https://blog.google/technology/ai/notebooklm-google-ai/</b:URL>
    <b:RefOrder>4</b:RefOrder>
  </b:Source>
</b:Sources>
</file>

<file path=customXml/itemProps1.xml><?xml version="1.0" encoding="utf-8"?>
<ds:datastoreItem xmlns:ds="http://schemas.openxmlformats.org/officeDocument/2006/customXml" ds:itemID="{E520AB11-C5FD-4783-83BA-F27D94D1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1018</TotalTime>
  <Pages>62</Pages>
  <Words>11462</Words>
  <Characters>79092</Characters>
  <Application>Microsoft Office Word</Application>
  <DocSecurity>0</DocSecurity>
  <Lines>659</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105</cp:revision>
  <cp:lastPrinted>2024-04-30T06:39:00Z</cp:lastPrinted>
  <dcterms:created xsi:type="dcterms:W3CDTF">2022-03-23T12:30:00Z</dcterms:created>
  <dcterms:modified xsi:type="dcterms:W3CDTF">2024-05-07T05:55:00Z</dcterms:modified>
</cp:coreProperties>
</file>